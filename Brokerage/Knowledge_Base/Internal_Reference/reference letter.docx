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B99" w:rsidRDefault="004B10C0" w:rsidP="00A11B99">
      <w:r>
        <w:t>February 19, 2019</w:t>
      </w:r>
    </w:p>
    <w:p w:rsidR="00A11B99" w:rsidRDefault="00A11B99" w:rsidP="00A11B9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4B10C0" w:rsidRDefault="004B10C0" w:rsidP="004B10C0">
      <w:pPr>
        <w:pStyle w:val="NoSpacing"/>
      </w:pPr>
      <w:r>
        <w:t>Kensington Management Group, Ltd. (Re: Evolution Insurance Company, Ltd.)</w:t>
      </w:r>
    </w:p>
    <w:p w:rsidR="004B10C0" w:rsidRDefault="004B10C0" w:rsidP="004B10C0">
      <w:pPr>
        <w:pStyle w:val="NoSpacing"/>
      </w:pPr>
      <w:r>
        <w:t>PO Box 10027</w:t>
      </w:r>
    </w:p>
    <w:p w:rsidR="004B10C0" w:rsidRDefault="004B10C0" w:rsidP="004B10C0">
      <w:pPr>
        <w:pStyle w:val="NoSpacing"/>
      </w:pPr>
      <w:r>
        <w:t>Grand Cayman KY1-1001</w:t>
      </w:r>
    </w:p>
    <w:p w:rsidR="004B10C0" w:rsidRDefault="004B10C0" w:rsidP="004B10C0">
      <w:pPr>
        <w:pStyle w:val="NoSpacing"/>
      </w:pPr>
      <w:r>
        <w:t>CAYMAN ISLANDS</w:t>
      </w:r>
    </w:p>
    <w:p w:rsidR="004B10C0" w:rsidRDefault="004B10C0" w:rsidP="004B10C0">
      <w:pPr>
        <w:pStyle w:val="NoSpacing"/>
      </w:pPr>
      <w:r>
        <w:t xml:space="preserve">For </w:t>
      </w:r>
      <w:proofErr w:type="spellStart"/>
      <w:r>
        <w:t>Attn</w:t>
      </w:r>
      <w:proofErr w:type="spellEnd"/>
      <w:r>
        <w:t xml:space="preserve"> of: Head of Insurance Supervision</w:t>
      </w:r>
    </w:p>
    <w:p w:rsidR="004B10C0" w:rsidRDefault="004B10C0" w:rsidP="004B10C0">
      <w:pPr>
        <w:pStyle w:val="NoSpacing"/>
      </w:pPr>
    </w:p>
    <w:p w:rsidR="004B10C0" w:rsidRDefault="004B10C0" w:rsidP="004B10C0">
      <w:pPr>
        <w:pStyle w:val="NoSpacing"/>
        <w:rPr>
          <w:b/>
          <w:i/>
        </w:rPr>
      </w:pPr>
      <w:r>
        <w:rPr>
          <w:b/>
          <w:i/>
        </w:rPr>
        <w:t>RE:</w:t>
      </w:r>
      <w:r>
        <w:rPr>
          <w:b/>
          <w:i/>
        </w:rPr>
        <w:tab/>
        <w:t>Nominated Director – Thomas M. Bonczek</w:t>
      </w:r>
    </w:p>
    <w:p w:rsidR="004B10C0" w:rsidRDefault="004B10C0" w:rsidP="004B10C0">
      <w:pPr>
        <w:pStyle w:val="NoSpacing"/>
      </w:pPr>
    </w:p>
    <w:p w:rsidR="004B10C0" w:rsidRDefault="004B10C0" w:rsidP="004B10C0">
      <w:pPr>
        <w:pStyle w:val="NoSpacing"/>
      </w:pPr>
      <w:r>
        <w:t>To Whom It May Concern:</w:t>
      </w:r>
    </w:p>
    <w:p w:rsidR="004B10C0" w:rsidRDefault="004B10C0" w:rsidP="004B10C0">
      <w:pPr>
        <w:pStyle w:val="NoSpacing"/>
      </w:pPr>
    </w:p>
    <w:p w:rsidR="004B10C0" w:rsidRDefault="004B10C0" w:rsidP="004B10C0">
      <w:pPr>
        <w:pStyle w:val="NoSpacing"/>
      </w:pPr>
      <w:r>
        <w:t>I have k</w:t>
      </w:r>
      <w:r>
        <w:t>nown Thomas M. Bonczek for 3 years</w:t>
      </w:r>
      <w:r>
        <w:t>.  He has been a client of mine</w:t>
      </w:r>
      <w:r>
        <w:t xml:space="preserve"> during that time and we interact regularly</w:t>
      </w:r>
      <w:r>
        <w:t>.  During our relationship, Tom has consistently been a hard-working, conscientious and competent individual.</w:t>
      </w:r>
    </w:p>
    <w:p w:rsidR="004B10C0" w:rsidRDefault="004B10C0" w:rsidP="004B10C0">
      <w:pPr>
        <w:pStyle w:val="NoSpacing"/>
      </w:pPr>
    </w:p>
    <w:p w:rsidR="004B10C0" w:rsidRDefault="004B10C0" w:rsidP="004B10C0">
      <w:pPr>
        <w:pStyle w:val="NoSpacing"/>
      </w:pPr>
      <w:r>
        <w:t>In my view, Tom is</w:t>
      </w:r>
      <w:bookmarkStart w:id="0" w:name="_GoBack"/>
      <w:bookmarkEnd w:id="0"/>
      <w:r>
        <w:t xml:space="preserve"> honest and fair, uses good judgment, and has an impeccable reputation for his integrity.  I respect Tom as a person and am proud to recommend him as a representative on your Board.</w:t>
      </w:r>
    </w:p>
    <w:p w:rsidR="004B10C0" w:rsidRDefault="004B10C0" w:rsidP="004B10C0">
      <w:pPr>
        <w:pStyle w:val="NoSpacing"/>
      </w:pPr>
    </w:p>
    <w:p w:rsidR="00A11B99" w:rsidRPr="004B10C0" w:rsidRDefault="004B10C0" w:rsidP="004B10C0">
      <w:pPr>
        <w:pStyle w:val="NoSpacing"/>
      </w:pPr>
      <w:r>
        <w:t>Should you have any questions, or if I can be of further assistance, please do not hesitate to contact me.</w:t>
      </w:r>
    </w:p>
    <w:p w:rsidR="00A11B99" w:rsidRDefault="00A11B99" w:rsidP="00A11B9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11B99" w:rsidRDefault="00A11B99" w:rsidP="00A11B9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If you have any questions, please do not hesitate to contact me.</w:t>
      </w:r>
    </w:p>
    <w:p w:rsidR="00A11B99" w:rsidRDefault="00A11B99" w:rsidP="00A11B9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11B99" w:rsidRDefault="00A11B99" w:rsidP="00A11B9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Very truly yours,</w:t>
      </w:r>
    </w:p>
    <w:p w:rsidR="00A11B99" w:rsidRDefault="00A11B99" w:rsidP="00A11B9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84E4B12" wp14:editId="1EA2EE4C">
            <wp:extent cx="1762760" cy="574040"/>
            <wp:effectExtent l="0" t="0" r="8890" b="0"/>
            <wp:docPr id="1" name="Picture 1" descr="C8E2F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8E2F6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76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B99" w:rsidRDefault="00A11B99" w:rsidP="00A11B9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Robert E. Staed, Jr., J.D.</w:t>
      </w:r>
    </w:p>
    <w:p w:rsidR="004B10C0" w:rsidRPr="004B10C0" w:rsidRDefault="00A11B99" w:rsidP="004B10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Principal</w:t>
      </w:r>
    </w:p>
    <w:sectPr w:rsidR="004B10C0" w:rsidRPr="004B10C0" w:rsidSect="00FE2F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8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283C" w:rsidRDefault="002F283C" w:rsidP="00FE2FA4">
      <w:pPr>
        <w:spacing w:after="0" w:line="240" w:lineRule="auto"/>
      </w:pPr>
      <w:r>
        <w:separator/>
      </w:r>
    </w:p>
  </w:endnote>
  <w:endnote w:type="continuationSeparator" w:id="0">
    <w:p w:rsidR="002F283C" w:rsidRDefault="002F283C" w:rsidP="00FE2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5247" w:rsidRDefault="0095524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5247" w:rsidRDefault="0095524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5247" w:rsidRDefault="009552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283C" w:rsidRDefault="002F283C" w:rsidP="00FE2FA4">
      <w:pPr>
        <w:spacing w:after="0" w:line="240" w:lineRule="auto"/>
      </w:pPr>
      <w:r>
        <w:separator/>
      </w:r>
    </w:p>
  </w:footnote>
  <w:footnote w:type="continuationSeparator" w:id="0">
    <w:p w:rsidR="002F283C" w:rsidRDefault="002F283C" w:rsidP="00FE2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5247" w:rsidRDefault="0095524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FA4" w:rsidRDefault="00FE2FA4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2398" cy="10058396"/>
          <wp:effectExtent l="0" t="0" r="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Co_Letterhead_NEWYOR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8" cy="100583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5247" w:rsidRDefault="009552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83C"/>
    <w:rsid w:val="000C1751"/>
    <w:rsid w:val="001C6386"/>
    <w:rsid w:val="0021315F"/>
    <w:rsid w:val="0027036B"/>
    <w:rsid w:val="002A4A43"/>
    <w:rsid w:val="002F283C"/>
    <w:rsid w:val="00402179"/>
    <w:rsid w:val="00492E2A"/>
    <w:rsid w:val="004B10C0"/>
    <w:rsid w:val="0050228A"/>
    <w:rsid w:val="00510175"/>
    <w:rsid w:val="00625416"/>
    <w:rsid w:val="00725EC3"/>
    <w:rsid w:val="00826EB1"/>
    <w:rsid w:val="00955247"/>
    <w:rsid w:val="00A11B99"/>
    <w:rsid w:val="00B14A04"/>
    <w:rsid w:val="00B877C8"/>
    <w:rsid w:val="00BC02DF"/>
    <w:rsid w:val="00CF1188"/>
    <w:rsid w:val="00D37EE9"/>
    <w:rsid w:val="00FE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B50DB76-F503-4B0C-9CFE-4EDB2F81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1B9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E2A"/>
    <w:pPr>
      <w:spacing w:after="160" w:line="259" w:lineRule="auto"/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E2A"/>
    <w:pPr>
      <w:pBdr>
        <w:bottom w:val="single" w:sz="4" w:space="4" w:color="5B9BD5" w:themeColor="accent1"/>
      </w:pBdr>
      <w:spacing w:before="200" w:after="280" w:line="259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E2A"/>
    <w:rPr>
      <w:b/>
      <w:bCs/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FE2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FA4"/>
  </w:style>
  <w:style w:type="paragraph" w:styleId="Footer">
    <w:name w:val="footer"/>
    <w:basedOn w:val="Normal"/>
    <w:link w:val="FooterChar"/>
    <w:uiPriority w:val="99"/>
    <w:unhideWhenUsed/>
    <w:rsid w:val="00FE2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FA4"/>
  </w:style>
  <w:style w:type="paragraph" w:styleId="NoSpacing">
    <w:name w:val="No Spacing"/>
    <w:uiPriority w:val="1"/>
    <w:qFormat/>
    <w:rsid w:val="004B10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72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EPICWS213\users\bob.staed\mydocs\Bob's%20Templates\Powerscourt\GREYLING_Letterhead_STLOU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GREYLING_Letterhead_STLOUIS.dotx</Template>
  <TotalTime>9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Edgewood Partners Insurance Center</Company>
  <LinksUpToDate>false</LinksUpToDate>
  <CharactersWithSpaces>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Staed</dc:creator>
  <cp:keywords/>
  <dc:description/>
  <cp:lastModifiedBy>Bob Staed</cp:lastModifiedBy>
  <cp:revision>2</cp:revision>
  <dcterms:created xsi:type="dcterms:W3CDTF">2019-02-19T17:47:00Z</dcterms:created>
  <dcterms:modified xsi:type="dcterms:W3CDTF">2019-02-19T17:56:00Z</dcterms:modified>
</cp:coreProperties>
</file>