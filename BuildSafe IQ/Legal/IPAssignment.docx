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7.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2.0 -->
  <w:body>
    <w:p w:rsidR="00F729B5" w:rsidRPr="0059291E" w14:paraId="331EC51E" w14:textId="1901736C">
      <w:pPr>
        <w:pStyle w:val="Title"/>
        <w:rPr>
          <w:sz w:val="22"/>
          <w:szCs w:val="22"/>
        </w:rPr>
      </w:pPr>
      <w:r w:rsidRPr="0059291E">
        <w:rPr>
          <w:sz w:val="22"/>
          <w:szCs w:val="22"/>
        </w:rPr>
        <w:t>ASSIGNMENT AGREEMENT</w:t>
      </w:r>
    </w:p>
    <w:p w:rsidR="00F729B5" w:rsidRPr="0059291E" w14:paraId="331EC51F" w14:textId="4DC4D7D4">
      <w:pPr>
        <w:pStyle w:val="BodyText"/>
        <w:rPr>
          <w:sz w:val="22"/>
          <w:szCs w:val="22"/>
        </w:rPr>
      </w:pPr>
      <w:r w:rsidRPr="0059291E">
        <w:rPr>
          <w:b/>
          <w:smallCaps/>
          <w:sz w:val="22"/>
          <w:szCs w:val="22"/>
        </w:rPr>
        <w:t>This Assignment Agreement</w:t>
      </w:r>
      <w:r w:rsidRPr="0059291E">
        <w:rPr>
          <w:sz w:val="22"/>
          <w:szCs w:val="22"/>
        </w:rPr>
        <w:t xml:space="preserve"> (the “</w:t>
      </w:r>
      <w:r w:rsidRPr="0059291E">
        <w:rPr>
          <w:b/>
          <w:i/>
          <w:sz w:val="22"/>
          <w:szCs w:val="22"/>
        </w:rPr>
        <w:t>Agreement</w:t>
      </w:r>
      <w:r w:rsidRPr="0059291E">
        <w:rPr>
          <w:sz w:val="22"/>
          <w:szCs w:val="22"/>
        </w:rPr>
        <w:t xml:space="preserve">”) is entered into </w:t>
      </w:r>
      <w:r w:rsidR="00CC3CEF">
        <w:rPr>
          <w:sz w:val="22"/>
          <w:szCs w:val="22"/>
        </w:rPr>
        <w:t xml:space="preserve">as of </w:t>
      </w:r>
      <w:r>
        <w:rPr>
          <w:sz w:val="22"/>
          <w:szCs w:val="22"/>
        </w:rPr>
        <w:t>___________________</w:t>
      </w:r>
      <w:r w:rsidRPr="0059291E">
        <w:rPr>
          <w:sz w:val="22"/>
          <w:szCs w:val="22"/>
        </w:rPr>
        <w:t xml:space="preserve">, by and between </w:t>
      </w:r>
      <w:r>
        <w:rPr>
          <w:b/>
          <w:smallCaps/>
          <w:sz w:val="22"/>
          <w:szCs w:val="22"/>
        </w:rPr>
        <w:t>TBD</w:t>
      </w:r>
      <w:r w:rsidRPr="0059291E">
        <w:rPr>
          <w:sz w:val="22"/>
          <w:szCs w:val="22"/>
        </w:rPr>
        <w:t xml:space="preserve"> (the “</w:t>
      </w:r>
      <w:r w:rsidRPr="0059291E">
        <w:rPr>
          <w:b/>
          <w:i/>
          <w:sz w:val="22"/>
          <w:szCs w:val="22"/>
        </w:rPr>
        <w:t>Assignor</w:t>
      </w:r>
      <w:r w:rsidRPr="0059291E">
        <w:rPr>
          <w:sz w:val="22"/>
          <w:szCs w:val="22"/>
        </w:rPr>
        <w:t xml:space="preserve">”) and </w:t>
      </w:r>
      <w:r>
        <w:rPr>
          <w:b/>
          <w:smallCaps/>
          <w:sz w:val="22"/>
          <w:szCs w:val="22"/>
        </w:rPr>
        <w:t>TBD</w:t>
      </w:r>
      <w:r w:rsidRPr="0059291E">
        <w:rPr>
          <w:sz w:val="22"/>
          <w:szCs w:val="22"/>
        </w:rPr>
        <w:t xml:space="preserve">, a Delaware </w:t>
      </w:r>
      <w:r w:rsidRPr="0059291E">
        <w:rPr>
          <w:sz w:val="22"/>
          <w:szCs w:val="22"/>
        </w:rPr>
        <w:t>corporation (the “</w:t>
      </w:r>
      <w:r w:rsidRPr="0059291E">
        <w:rPr>
          <w:b/>
          <w:i/>
          <w:sz w:val="22"/>
          <w:szCs w:val="22"/>
        </w:rPr>
        <w:t>Company</w:t>
      </w:r>
      <w:r w:rsidRPr="0059291E">
        <w:rPr>
          <w:sz w:val="22"/>
          <w:szCs w:val="22"/>
        </w:rPr>
        <w:t>”).  The parties hereto agree as follows:</w:t>
      </w:r>
    </w:p>
    <w:p w:rsidR="00F729B5" w:rsidRPr="0059291E" w14:paraId="331EC520" w14:textId="77777777">
      <w:pPr>
        <w:pStyle w:val="Centered"/>
        <w:rPr>
          <w:sz w:val="22"/>
          <w:szCs w:val="22"/>
        </w:rPr>
      </w:pPr>
      <w:r w:rsidRPr="0059291E">
        <w:rPr>
          <w:sz w:val="22"/>
          <w:szCs w:val="22"/>
        </w:rPr>
        <w:t>Agreement</w:t>
      </w:r>
    </w:p>
    <w:p w:rsidR="00F729B5" w:rsidRPr="0059291E" w14:paraId="331EC521" w14:textId="79E19C76">
      <w:pPr>
        <w:pStyle w:val="TabbedL1"/>
        <w:rPr>
          <w:sz w:val="22"/>
          <w:szCs w:val="22"/>
        </w:rPr>
      </w:pPr>
      <w:r w:rsidRPr="00CC3CEF">
        <w:rPr>
          <w:sz w:val="22"/>
          <w:szCs w:val="22"/>
        </w:rPr>
        <w:t xml:space="preserve">In consideration of the Company’s agreement to issue Company stock to Assignor, Assignor hereby irrevocably assigns, sells, transfers and conveys to the Company all right, title and interest, on a worldwide basis, in and to the technology, works of authorship, data, property and/or assets described in </w:t>
      </w:r>
      <w:r w:rsidRPr="00CC3CEF">
        <w:rPr>
          <w:b/>
          <w:bCs/>
          <w:sz w:val="22"/>
          <w:szCs w:val="22"/>
        </w:rPr>
        <w:t>Schedule</w:t>
      </w:r>
      <w:r w:rsidR="00C938C7">
        <w:rPr>
          <w:b/>
          <w:bCs/>
          <w:sz w:val="22"/>
          <w:szCs w:val="22"/>
        </w:rPr>
        <w:t> </w:t>
      </w:r>
      <w:r w:rsidRPr="00CC3CEF">
        <w:rPr>
          <w:b/>
          <w:bCs/>
          <w:sz w:val="22"/>
          <w:szCs w:val="22"/>
        </w:rPr>
        <w:t>1</w:t>
      </w:r>
      <w:r w:rsidRPr="00CC3CEF">
        <w:rPr>
          <w:sz w:val="22"/>
          <w:szCs w:val="22"/>
        </w:rPr>
        <w:t xml:space="preserve"> attached hereto and all applicable intellectual property rights (including any application for any such rights, all rights to priority, and any rights to apply for any such rights), on a worldwide basis, related thereto, including, without limitation, copyrights, trademarks, trade secrets, patents, patent applications, moral rights, contract and licensing rights (the “</w:t>
      </w:r>
      <w:r w:rsidRPr="00CC3CEF">
        <w:rPr>
          <w:b/>
          <w:bCs/>
          <w:i/>
          <w:iCs/>
          <w:sz w:val="22"/>
          <w:szCs w:val="22"/>
        </w:rPr>
        <w:t>Property</w:t>
      </w:r>
      <w:r w:rsidRPr="00CC3CEF">
        <w:rPr>
          <w:sz w:val="22"/>
          <w:szCs w:val="22"/>
        </w:rPr>
        <w:t>”).  In full consideration for such transfer of the Property, the receipt and sufficiency of which is hereby acknowledged by Assignor, the Company shall grant to Assignor shares of its Common Stock (the “</w:t>
      </w:r>
      <w:r w:rsidRPr="00CC3CEF">
        <w:rPr>
          <w:b/>
          <w:bCs/>
          <w:i/>
          <w:iCs/>
          <w:sz w:val="22"/>
          <w:szCs w:val="22"/>
        </w:rPr>
        <w:t>Payment</w:t>
      </w:r>
      <w:r w:rsidRPr="00CC3CEF">
        <w:rPr>
          <w:sz w:val="22"/>
          <w:szCs w:val="22"/>
        </w:rPr>
        <w:t>”).  Assignor hereby acknowledges that Assignor retains no right to use the Property and agrees not to challenge the validity of the Company’s ownership of, or intellectual property rights in, the Property.</w:t>
      </w:r>
    </w:p>
    <w:p w:rsidR="00F729B5" w:rsidRPr="0059291E" w14:paraId="331EC522" w14:textId="647CD620">
      <w:pPr>
        <w:pStyle w:val="TabbedL1"/>
        <w:rPr>
          <w:sz w:val="22"/>
          <w:szCs w:val="22"/>
        </w:rPr>
      </w:pPr>
      <w:r>
        <w:rPr>
          <w:sz w:val="22"/>
          <w:szCs w:val="22"/>
        </w:rPr>
        <w:t>Upon each request by the Company, without additional consideration, Assignor agrees to promptly execute documents, testify and take other actions at the Company’s expense as the Company may deem necessary or desirable to procure, maintain, perfect, and enforce the full benefits, enjoyment, rights, title and interest, on a worldwide basis of the Property assigned under this Agreement, and render all necessary assistance in making application for and obtaining original, continuing, divisional, renewal, or reissued utility and design patents, copyrights, mask works, trademarks, trade secrets, and all other technology and intellectual property rights throughout the world related to any of the Property, in the Company’s name and for its benefit.  In the event the Company is unable for any reason, after reasonable effort, to secure Assignor’s signature on any document needed in connection with the actions specified in this Agreement, Assignor hereby irrevocably designates and appoints the Company and its duly authorized officers and agents as its agent and attorney in fact, which appointment is coupled with an interest, to act for and in its behalf to execute, verify and file any such documents and to do all other lawfully permitted acts to further the purposes of this paragraph with the same legal force and effect as if executed by Assignor.  Assignor hereby waives and quitclaims to the Company any and all claims, of any nature whatsoever, which Assignor now or may hereafter have for infringement of any Property assigned under this Agreement.</w:t>
      </w:r>
    </w:p>
    <w:p w:rsidR="00F729B5" w:rsidRPr="0059291E" w14:paraId="331EC523" w14:textId="34DA5F08">
      <w:pPr>
        <w:pStyle w:val="TabbedL1"/>
        <w:rPr>
          <w:sz w:val="22"/>
          <w:szCs w:val="22"/>
        </w:rPr>
      </w:pPr>
      <w:r w:rsidRPr="0059291E">
        <w:rPr>
          <w:sz w:val="22"/>
          <w:szCs w:val="22"/>
        </w:rPr>
        <w:t xml:space="preserve">Assignor </w:t>
      </w:r>
      <w:r w:rsidR="00CC3CEF">
        <w:rPr>
          <w:sz w:val="22"/>
          <w:szCs w:val="22"/>
        </w:rPr>
        <w:t>shall</w:t>
      </w:r>
      <w:r w:rsidRPr="0059291E">
        <w:rPr>
          <w:sz w:val="22"/>
          <w:szCs w:val="22"/>
        </w:rPr>
        <w:t xml:space="preserve"> deliver to the Company upon execution of this Agreement any and all tangible manifestations of the Property, including, without limitation, all notes, records, files and tangible items of any sort in its possession or under its control relating to the Property.  Such delivery shall include all present and predecessor versions.  In addition, Assignor agrees to provide to the Company from and after the execution of this Agreement and at the expense of the Company competent and knowledgeable assistance to facilitate the transfer of all information, know-how, techniques, processes and the like related to such tangible manifestation and otherwise comprising the intangible aspects of the Property.</w:t>
      </w:r>
    </w:p>
    <w:p w:rsidR="00F729B5" w:rsidRPr="0059291E" w14:paraId="331EC524" w14:textId="7238B89A">
      <w:pPr>
        <w:pStyle w:val="TabbedL1"/>
        <w:rPr>
          <w:sz w:val="22"/>
          <w:szCs w:val="22"/>
        </w:rPr>
      </w:pPr>
      <w:r w:rsidRPr="0059291E">
        <w:rPr>
          <w:sz w:val="22"/>
          <w:szCs w:val="22"/>
        </w:rPr>
        <w:t xml:space="preserve">Assignor represents and warrants to the Company that (a) Assignor is the sole owner of the Property and has full and exclusive right to assign the rights assigned </w:t>
      </w:r>
      <w:r w:rsidR="00CC3CEF">
        <w:rPr>
          <w:sz w:val="22"/>
          <w:szCs w:val="22"/>
        </w:rPr>
        <w:t>in this Agreement</w:t>
      </w:r>
      <w:r w:rsidRPr="0059291E">
        <w:rPr>
          <w:sz w:val="22"/>
          <w:szCs w:val="22"/>
        </w:rPr>
        <w:t xml:space="preserve">, (b) Assignor has full right and power to enter into and perform this Agreement without the consent of any third party, </w:t>
      </w:r>
      <w:r w:rsidRPr="0059291E">
        <w:rPr>
          <w:sz w:val="22"/>
          <w:szCs w:val="22"/>
        </w:rPr>
        <w:t>(c) all of the Property is free and clear of all claims, liens, encumbrances and the like of any nature whatsoever, (d) the Property is an original work of Assignor, (e) none of the Property infringes, conflicts with or violates any patent or other intellectual property right of any kind (including, without limitation, any trade secret) or similar rights of any third party, (f) Assignor was not acting within the scope of employment or other service arrangements with any third party when conceiving, creating or otherwise performing any activity with respect to the Property, (g) the execution, delivery and performance of this Agreement does not conflict with, constitute a breach of, or in any way violate any arrangement, understanding or agreement to which Assignor is a part</w:t>
      </w:r>
      <w:r w:rsidRPr="0059291E" w:rsidR="009442FA">
        <w:rPr>
          <w:sz w:val="22"/>
          <w:szCs w:val="22"/>
        </w:rPr>
        <w:t>y or by which Assignor is bound</w:t>
      </w:r>
      <w:r w:rsidRPr="0059291E">
        <w:rPr>
          <w:sz w:val="22"/>
          <w:szCs w:val="22"/>
        </w:rPr>
        <w:t xml:space="preserve"> and (h) Assignor has maintained the Property in confidence and has not granted, directly or indirectly, any rights or interest whatsoever in the Property to any third party.</w:t>
      </w:r>
    </w:p>
    <w:p w:rsidR="00F729B5" w:rsidRPr="0059291E" w14:paraId="331EC525" w14:textId="77777777">
      <w:pPr>
        <w:pStyle w:val="TabbedL1"/>
        <w:rPr>
          <w:sz w:val="22"/>
          <w:szCs w:val="22"/>
        </w:rPr>
      </w:pPr>
      <w:r w:rsidRPr="0059291E">
        <w:rPr>
          <w:sz w:val="22"/>
          <w:szCs w:val="22"/>
        </w:rPr>
        <w:t>Assignor further represents and warrants to the Company that no claim, whether or not embodied in an action past or present, of any infringement, of any conflict with, or of any violation of any patent, trade secret or other intellectual property right or similar right, has been made or is pending or threatened against Assignor relative to the Property.  Assignor agrees to promptly inform the Company of any such claim arising or threatened in the future with respect to the Property or any part thereof.</w:t>
      </w:r>
    </w:p>
    <w:p w:rsidR="00F729B5" w:rsidRPr="0059291E" w14:paraId="331EC526" w14:textId="77777777">
      <w:pPr>
        <w:pStyle w:val="TabbedL1"/>
        <w:rPr>
          <w:sz w:val="22"/>
          <w:szCs w:val="22"/>
        </w:rPr>
      </w:pPr>
      <w:r w:rsidRPr="0059291E">
        <w:rPr>
          <w:sz w:val="22"/>
          <w:szCs w:val="22"/>
        </w:rPr>
        <w:t>Assignor will indemnify and hold harmless the Company, from any and all claims, losses, liabilities, damages, expenses and costs (including attorneys’ fees and court costs) which result from a breach or alleged breach of any representation or warranty of Assignor (a “</w:t>
      </w:r>
      <w:r w:rsidRPr="0059291E">
        <w:rPr>
          <w:b/>
          <w:i/>
          <w:sz w:val="22"/>
          <w:szCs w:val="22"/>
        </w:rPr>
        <w:t>Claim</w:t>
      </w:r>
      <w:r w:rsidRPr="0059291E">
        <w:rPr>
          <w:sz w:val="22"/>
          <w:szCs w:val="22"/>
        </w:rPr>
        <w:t>”) set forth in this Agreement, provided that the Company gives Assignor written notice of any such Claim and Assignor has the right to participate in the defense of any such Claim at its expense.</w:t>
      </w:r>
    </w:p>
    <w:p w:rsidR="00F729B5" w:rsidRPr="0059291E" w14:paraId="331EC527" w14:textId="46983929">
      <w:pPr>
        <w:pStyle w:val="TabbedL1"/>
        <w:rPr>
          <w:sz w:val="22"/>
          <w:szCs w:val="22"/>
        </w:rPr>
      </w:pPr>
      <w:r w:rsidRPr="0059291E">
        <w:rPr>
          <w:sz w:val="22"/>
          <w:szCs w:val="22"/>
        </w:rPr>
        <w:t xml:space="preserve">This Agreement and the </w:t>
      </w:r>
      <w:r w:rsidR="00CC3CEF">
        <w:rPr>
          <w:sz w:val="22"/>
          <w:szCs w:val="22"/>
        </w:rPr>
        <w:t>Schedule</w:t>
      </w:r>
      <w:r w:rsidRPr="0059291E">
        <w:rPr>
          <w:sz w:val="22"/>
          <w:szCs w:val="22"/>
        </w:rPr>
        <w:t xml:space="preserve"> attached hereto constitute the entire, complete, final and exclusive understanding and agreement of the parties hereto with respect to the subject matter </w:t>
      </w:r>
      <w:r w:rsidR="00CC3CEF">
        <w:rPr>
          <w:sz w:val="22"/>
          <w:szCs w:val="22"/>
        </w:rPr>
        <w:t>of this Agreement</w:t>
      </w:r>
      <w:r w:rsidRPr="0059291E">
        <w:rPr>
          <w:sz w:val="22"/>
          <w:szCs w:val="22"/>
        </w:rPr>
        <w:t>, and supersedes any other prior or contemporaneous oral understanding or agreement or any other prior written agreement.  No modification of or amendment to this Agreement, nor any waiver of any rights under this Agreement, will be effective unless in writing and signed by the parties hereto.</w:t>
      </w:r>
    </w:p>
    <w:p w:rsidR="00F729B5" w:rsidRPr="0059291E" w:rsidP="00D2252C" w14:paraId="331EC528" w14:textId="51D827DF">
      <w:pPr>
        <w:pStyle w:val="TabbedL1"/>
        <w:rPr>
          <w:sz w:val="22"/>
          <w:szCs w:val="22"/>
        </w:rPr>
      </w:pPr>
      <w:r w:rsidRPr="00CC3CEF">
        <w:rPr>
          <w:sz w:val="22"/>
          <w:szCs w:val="22"/>
        </w:rPr>
        <w:t>This Agreement will be governed and construed in accordance with the laws of the State of Delaware, as such laws are applied by Delaware courts to contracts made and to be performed entirely in Delaware by residents of that state.  Assignor hereby expressly consents to the personal jurisdiction of the state and federal courts located in the county in which the Company has its principal offices for any lawsuit filed there against Assignor by the Company arising from or related to this Agreement.</w:t>
      </w:r>
    </w:p>
    <w:p w:rsidR="00F729B5" w:rsidRPr="0059291E" w14:paraId="331EC529" w14:textId="77777777">
      <w:pPr>
        <w:pStyle w:val="TabbedL1"/>
        <w:rPr>
          <w:sz w:val="22"/>
          <w:szCs w:val="22"/>
        </w:rPr>
      </w:pPr>
      <w:r w:rsidRPr="0059291E">
        <w:rPr>
          <w:sz w:val="22"/>
          <w:szCs w:val="22"/>
        </w:rPr>
        <w:t>If any provision of this Agreement is found invalid or unenforceable, in whole or in part, the remaining provisions and partially enforceable provisions will, nevertheless, be binding and enforceable.</w:t>
      </w:r>
    </w:p>
    <w:p w:rsidR="00F729B5" w:rsidRPr="0059291E" w14:paraId="331EC52A" w14:textId="7939A5DE">
      <w:pPr>
        <w:pStyle w:val="TabbedL1"/>
        <w:rPr>
          <w:sz w:val="22"/>
          <w:szCs w:val="22"/>
        </w:rPr>
      </w:pPr>
      <w:r w:rsidRPr="0059291E">
        <w:rPr>
          <w:sz w:val="22"/>
          <w:szCs w:val="22"/>
        </w:rPr>
        <w:t xml:space="preserve">Failure by either party to exercise any of its rights </w:t>
      </w:r>
      <w:r w:rsidR="00CC3CEF">
        <w:rPr>
          <w:sz w:val="22"/>
          <w:szCs w:val="22"/>
        </w:rPr>
        <w:t xml:space="preserve">under this </w:t>
      </w:r>
      <w:r w:rsidR="000329C8">
        <w:rPr>
          <w:sz w:val="22"/>
          <w:szCs w:val="22"/>
        </w:rPr>
        <w:t>Agreement</w:t>
      </w:r>
      <w:r w:rsidRPr="0059291E">
        <w:rPr>
          <w:sz w:val="22"/>
          <w:szCs w:val="22"/>
        </w:rPr>
        <w:t xml:space="preserve"> shall not constitute or be deemed a waiver or forfeiture of such rights.</w:t>
      </w:r>
    </w:p>
    <w:p w:rsidR="00F729B5" w:rsidRPr="0059291E" w14:paraId="331EC52B" w14:textId="403D1D02">
      <w:pPr>
        <w:pStyle w:val="TabbedL1"/>
        <w:rPr>
          <w:sz w:val="22"/>
          <w:szCs w:val="22"/>
        </w:rPr>
      </w:pPr>
      <w:r w:rsidRPr="0059291E">
        <w:rPr>
          <w:sz w:val="22"/>
          <w:szCs w:val="22"/>
        </w:rPr>
        <w:t xml:space="preserve">The provisions </w:t>
      </w:r>
      <w:r w:rsidR="000329C8">
        <w:rPr>
          <w:sz w:val="22"/>
          <w:szCs w:val="22"/>
        </w:rPr>
        <w:t>of this Agreement</w:t>
      </w:r>
      <w:r w:rsidRPr="0059291E">
        <w:rPr>
          <w:sz w:val="22"/>
          <w:szCs w:val="22"/>
        </w:rPr>
        <w:t xml:space="preserve"> shall inure to the benefit of, and be binding upon, the successors, assigns, heirs, executors and administrators of the parties hereto.</w:t>
      </w:r>
    </w:p>
    <w:p w:rsidR="00660E62" w:rsidRPr="0059291E" w:rsidP="00660E62" w14:paraId="331EC52C" w14:textId="77777777">
      <w:pPr>
        <w:pStyle w:val="BodyText"/>
        <w:jc w:val="center"/>
        <w:rPr>
          <w:sz w:val="22"/>
          <w:szCs w:val="22"/>
        </w:rPr>
      </w:pPr>
    </w:p>
    <w:p w:rsidR="00590D08" w:rsidP="002546B1" w14:paraId="730AECB3" w14:textId="156AFF5F">
      <w:pPr>
        <w:pStyle w:val="BodyText"/>
        <w:jc w:val="center"/>
        <w:rPr>
          <w:b/>
          <w:i/>
          <w:sz w:val="22"/>
          <w:szCs w:val="22"/>
        </w:rPr>
      </w:pPr>
      <w:r w:rsidRPr="0059291E">
        <w:rPr>
          <w:b/>
          <w:i/>
          <w:sz w:val="22"/>
          <w:szCs w:val="22"/>
        </w:rPr>
        <w:t>[Remainder of page intentionally left blank]</w:t>
      </w:r>
    </w:p>
    <w:p w:rsidR="004B1CF7" w:rsidP="002546B1" w14:paraId="585E4B63" w14:textId="77777777">
      <w:pPr>
        <w:pStyle w:val="BodyText"/>
        <w:jc w:val="center"/>
        <w:rPr>
          <w:b/>
          <w:i/>
          <w:sz w:val="22"/>
          <w:szCs w:val="22"/>
        </w:rPr>
      </w:pPr>
    </w:p>
    <w:p w:rsidR="004B1CF7" w:rsidP="002546B1" w14:paraId="70F8B3C5" w14:textId="77777777">
      <w:pPr>
        <w:pStyle w:val="BodyText"/>
        <w:jc w:val="center"/>
        <w:rPr>
          <w:b/>
          <w:i/>
          <w:sz w:val="22"/>
          <w:szCs w:val="22"/>
        </w:rPr>
        <w:sectPr w:rsidSect="005D530B">
          <w:footerReference w:type="default" r:id="rId11"/>
          <w:footerReference w:type="first" r:id="rId12"/>
          <w:pgSz w:w="12240" w:h="15840"/>
          <w:pgMar w:top="1440" w:right="1440" w:bottom="1440" w:left="1440" w:header="720" w:footer="720" w:gutter="0"/>
          <w:pgNumType w:start="1"/>
          <w:cols w:space="720"/>
          <w:titlePg/>
          <w:docGrid w:linePitch="326"/>
        </w:sectPr>
      </w:pPr>
    </w:p>
    <w:p w:rsidR="00F729B5" w:rsidRPr="0059291E" w14:paraId="331EC52E" w14:textId="724214CC">
      <w:pPr>
        <w:pStyle w:val="BodyText"/>
        <w:spacing w:after="480"/>
        <w:rPr>
          <w:sz w:val="22"/>
          <w:szCs w:val="22"/>
        </w:rPr>
      </w:pPr>
      <w:r>
        <w:rPr>
          <w:sz w:val="22"/>
          <w:szCs w:val="22"/>
        </w:rPr>
        <w:t>T</w:t>
      </w:r>
      <w:r w:rsidRPr="0059291E" w:rsidR="0018007A">
        <w:rPr>
          <w:sz w:val="22"/>
          <w:szCs w:val="22"/>
        </w:rPr>
        <w:t>he undersigned have executed this</w:t>
      </w:r>
      <w:r w:rsidRPr="0059291E" w:rsidR="0018007A">
        <w:rPr>
          <w:b/>
          <w:smallCaps/>
          <w:sz w:val="22"/>
          <w:szCs w:val="22"/>
        </w:rPr>
        <w:t xml:space="preserve"> Assignment Agreement </w:t>
      </w:r>
      <w:r w:rsidRPr="0059291E" w:rsidR="0018007A">
        <w:rPr>
          <w:sz w:val="22"/>
          <w:szCs w:val="22"/>
        </w:rPr>
        <w:t>as of the date set forth above.</w:t>
      </w:r>
    </w:p>
    <w:tbl>
      <w:tblPr>
        <w:tblW w:w="0" w:type="auto"/>
        <w:tblLook w:val="01E0"/>
      </w:tblPr>
      <w:tblGrid>
        <w:gridCol w:w="4068"/>
        <w:gridCol w:w="600"/>
        <w:gridCol w:w="856"/>
        <w:gridCol w:w="3344"/>
      </w:tblGrid>
      <w:tr w14:paraId="331EC531" w14:textId="77777777" w:rsidTr="001814F3">
        <w:tblPrEx>
          <w:tblW w:w="0" w:type="auto"/>
          <w:tblLook w:val="01E0"/>
        </w:tblPrEx>
        <w:tc>
          <w:tcPr>
            <w:tcW w:w="4068" w:type="dxa"/>
          </w:tcPr>
          <w:p w:rsidR="00590D08" w:rsidRPr="0059291E" w:rsidP="001814F3" w14:paraId="331EC52F" w14:textId="77777777">
            <w:pPr>
              <w:pStyle w:val="SignatureLine"/>
              <w:spacing w:before="0"/>
              <w:ind w:left="0"/>
              <w:rPr>
                <w:color w:val="000000" w:themeColor="text1"/>
                <w:szCs w:val="22"/>
              </w:rPr>
            </w:pPr>
          </w:p>
        </w:tc>
        <w:tc>
          <w:tcPr>
            <w:tcW w:w="4800" w:type="dxa"/>
            <w:gridSpan w:val="3"/>
          </w:tcPr>
          <w:p w:rsidR="00590D08" w:rsidRPr="0059291E" w:rsidP="001814F3" w14:paraId="331EC530" w14:textId="77777777">
            <w:pPr>
              <w:pStyle w:val="SignatureLine"/>
              <w:spacing w:before="0"/>
              <w:ind w:left="0"/>
              <w:jc w:val="both"/>
              <w:rPr>
                <w:color w:val="000000" w:themeColor="text1"/>
                <w:szCs w:val="22"/>
              </w:rPr>
            </w:pPr>
            <w:r w:rsidRPr="0059291E">
              <w:rPr>
                <w:b/>
                <w:color w:val="000000" w:themeColor="text1"/>
                <w:szCs w:val="22"/>
              </w:rPr>
              <w:t>COMPANY:</w:t>
            </w:r>
          </w:p>
        </w:tc>
      </w:tr>
      <w:tr w14:paraId="331EC534" w14:textId="77777777" w:rsidTr="001814F3">
        <w:tblPrEx>
          <w:tblW w:w="0" w:type="auto"/>
          <w:tblLook w:val="01E0"/>
        </w:tblPrEx>
        <w:tc>
          <w:tcPr>
            <w:tcW w:w="4068" w:type="dxa"/>
          </w:tcPr>
          <w:p w:rsidR="00590D08" w:rsidRPr="0059291E" w:rsidP="001814F3" w14:paraId="331EC532" w14:textId="77777777">
            <w:pPr>
              <w:pStyle w:val="SignatureLine"/>
              <w:spacing w:before="0"/>
              <w:ind w:left="10800" w:hanging="10800"/>
              <w:rPr>
                <w:color w:val="000000" w:themeColor="text1"/>
                <w:szCs w:val="22"/>
              </w:rPr>
            </w:pPr>
          </w:p>
        </w:tc>
        <w:tc>
          <w:tcPr>
            <w:tcW w:w="4800" w:type="dxa"/>
            <w:gridSpan w:val="3"/>
          </w:tcPr>
          <w:p w:rsidR="00590D08" w:rsidRPr="0059291E" w:rsidP="001814F3" w14:paraId="331EC533" w14:textId="77777777">
            <w:pPr>
              <w:pStyle w:val="SignatureLine"/>
              <w:spacing w:before="0"/>
              <w:ind w:left="10800" w:hanging="10800"/>
              <w:jc w:val="both"/>
              <w:rPr>
                <w:color w:val="000000" w:themeColor="text1"/>
                <w:szCs w:val="22"/>
              </w:rPr>
            </w:pPr>
          </w:p>
        </w:tc>
      </w:tr>
      <w:tr w14:paraId="331EC537" w14:textId="77777777" w:rsidTr="001814F3">
        <w:tblPrEx>
          <w:tblW w:w="0" w:type="auto"/>
          <w:tblLook w:val="01E0"/>
        </w:tblPrEx>
        <w:tc>
          <w:tcPr>
            <w:tcW w:w="4068" w:type="dxa"/>
          </w:tcPr>
          <w:p w:rsidR="00590D08" w:rsidRPr="0059291E" w:rsidP="001814F3" w14:paraId="331EC535" w14:textId="77777777">
            <w:pPr>
              <w:pStyle w:val="SignatureLine"/>
              <w:spacing w:before="0"/>
              <w:ind w:left="0"/>
              <w:rPr>
                <w:color w:val="000000" w:themeColor="text1"/>
                <w:szCs w:val="22"/>
              </w:rPr>
            </w:pPr>
          </w:p>
        </w:tc>
        <w:tc>
          <w:tcPr>
            <w:tcW w:w="4800" w:type="dxa"/>
            <w:gridSpan w:val="3"/>
          </w:tcPr>
          <w:p w:rsidR="00590D08" w:rsidRPr="0059291E" w:rsidP="001814F3" w14:paraId="331EC536" w14:textId="77777777">
            <w:pPr>
              <w:pStyle w:val="NumContHalf"/>
              <w:tabs>
                <w:tab w:val="right" w:pos="9360"/>
              </w:tabs>
              <w:ind w:firstLine="0"/>
              <w:jc w:val="left"/>
              <w:rPr>
                <w:b/>
                <w:smallCaps/>
                <w:color w:val="000000" w:themeColor="text1"/>
                <w:szCs w:val="22"/>
              </w:rPr>
            </w:pPr>
            <w:r>
              <w:rPr>
                <w:b/>
                <w:smallCaps/>
                <w:color w:val="000000" w:themeColor="text1"/>
                <w:szCs w:val="22"/>
              </w:rPr>
              <w:t>TBD</w:t>
            </w:r>
          </w:p>
        </w:tc>
      </w:tr>
      <w:tr w14:paraId="331EC53A" w14:textId="77777777" w:rsidTr="001814F3">
        <w:tblPrEx>
          <w:tblW w:w="0" w:type="auto"/>
          <w:tblLook w:val="01E0"/>
        </w:tblPrEx>
        <w:tc>
          <w:tcPr>
            <w:tcW w:w="4068" w:type="dxa"/>
          </w:tcPr>
          <w:p w:rsidR="00590D08" w:rsidRPr="0059291E" w:rsidP="001814F3" w14:paraId="331EC538" w14:textId="77777777">
            <w:pPr>
              <w:pStyle w:val="SignatureLine"/>
              <w:spacing w:before="0"/>
              <w:ind w:left="0"/>
              <w:rPr>
                <w:color w:val="000000" w:themeColor="text1"/>
                <w:szCs w:val="22"/>
              </w:rPr>
            </w:pPr>
          </w:p>
        </w:tc>
        <w:tc>
          <w:tcPr>
            <w:tcW w:w="4800" w:type="dxa"/>
            <w:gridSpan w:val="3"/>
            <w:shd w:val="clear" w:color="auto" w:fill="auto"/>
          </w:tcPr>
          <w:p w:rsidR="00590D08" w:rsidRPr="0059291E" w:rsidP="001814F3" w14:paraId="331EC539" w14:textId="77777777">
            <w:pPr>
              <w:pStyle w:val="SignatureLine"/>
              <w:spacing w:before="0"/>
              <w:ind w:left="0"/>
              <w:jc w:val="both"/>
              <w:rPr>
                <w:color w:val="000000" w:themeColor="text1"/>
                <w:szCs w:val="22"/>
              </w:rPr>
            </w:pPr>
          </w:p>
        </w:tc>
      </w:tr>
      <w:tr w14:paraId="331EC53E" w14:textId="77777777" w:rsidTr="001814F3">
        <w:tblPrEx>
          <w:tblW w:w="0" w:type="auto"/>
          <w:tblLook w:val="01E0"/>
        </w:tblPrEx>
        <w:tc>
          <w:tcPr>
            <w:tcW w:w="4068" w:type="dxa"/>
          </w:tcPr>
          <w:p w:rsidR="00590D08" w:rsidRPr="0059291E" w:rsidP="001814F3" w14:paraId="331EC53B" w14:textId="77777777">
            <w:pPr>
              <w:pStyle w:val="SignatureLine"/>
              <w:spacing w:before="0"/>
              <w:ind w:left="0"/>
              <w:rPr>
                <w:color w:val="000000" w:themeColor="text1"/>
                <w:szCs w:val="22"/>
              </w:rPr>
            </w:pPr>
          </w:p>
        </w:tc>
        <w:tc>
          <w:tcPr>
            <w:tcW w:w="600" w:type="dxa"/>
            <w:shd w:val="clear" w:color="auto" w:fill="auto"/>
          </w:tcPr>
          <w:p w:rsidR="00590D08" w:rsidRPr="0059291E" w:rsidP="001814F3" w14:paraId="331EC53C" w14:textId="77777777">
            <w:pPr>
              <w:pStyle w:val="SignatureLine"/>
              <w:spacing w:before="0"/>
              <w:ind w:left="0"/>
              <w:jc w:val="both"/>
              <w:rPr>
                <w:color w:val="000000" w:themeColor="text1"/>
                <w:szCs w:val="22"/>
              </w:rPr>
            </w:pPr>
            <w:r w:rsidRPr="0059291E">
              <w:rPr>
                <w:color w:val="000000" w:themeColor="text1"/>
                <w:szCs w:val="22"/>
              </w:rPr>
              <w:t>By:</w:t>
            </w:r>
          </w:p>
        </w:tc>
        <w:tc>
          <w:tcPr>
            <w:tcW w:w="4200" w:type="dxa"/>
            <w:gridSpan w:val="2"/>
            <w:tcBorders>
              <w:bottom w:val="single" w:sz="4" w:space="0" w:color="auto"/>
            </w:tcBorders>
            <w:shd w:val="clear" w:color="auto" w:fill="auto"/>
          </w:tcPr>
          <w:p w:rsidR="00590D08" w:rsidRPr="0059291E" w:rsidP="001814F3" w14:paraId="331EC53D" w14:textId="77777777">
            <w:pPr>
              <w:pStyle w:val="SignatureLine"/>
              <w:spacing w:before="0"/>
              <w:ind w:left="0"/>
              <w:jc w:val="both"/>
              <w:rPr>
                <w:color w:val="000000" w:themeColor="text1"/>
                <w:szCs w:val="22"/>
              </w:rPr>
            </w:pPr>
          </w:p>
        </w:tc>
      </w:tr>
      <w:tr w14:paraId="331EC542" w14:textId="77777777" w:rsidTr="001814F3">
        <w:tblPrEx>
          <w:tblW w:w="0" w:type="auto"/>
          <w:tblLook w:val="01E0"/>
        </w:tblPrEx>
        <w:tc>
          <w:tcPr>
            <w:tcW w:w="4068" w:type="dxa"/>
          </w:tcPr>
          <w:p w:rsidR="00590D08" w:rsidRPr="0059291E" w:rsidP="001814F3" w14:paraId="331EC53F" w14:textId="77777777">
            <w:pPr>
              <w:pStyle w:val="SignatureLine"/>
              <w:spacing w:before="0"/>
              <w:ind w:left="0"/>
              <w:rPr>
                <w:color w:val="000000" w:themeColor="text1"/>
                <w:szCs w:val="22"/>
              </w:rPr>
            </w:pPr>
          </w:p>
        </w:tc>
        <w:tc>
          <w:tcPr>
            <w:tcW w:w="600" w:type="dxa"/>
            <w:shd w:val="clear" w:color="auto" w:fill="auto"/>
          </w:tcPr>
          <w:p w:rsidR="00590D08" w:rsidRPr="0059291E" w:rsidP="001814F3" w14:paraId="331EC540" w14:textId="77777777">
            <w:pPr>
              <w:pStyle w:val="SignatureLine"/>
              <w:spacing w:before="0"/>
              <w:ind w:left="0"/>
              <w:jc w:val="both"/>
              <w:rPr>
                <w:color w:val="000000" w:themeColor="text1"/>
                <w:szCs w:val="22"/>
              </w:rPr>
            </w:pPr>
          </w:p>
        </w:tc>
        <w:tc>
          <w:tcPr>
            <w:tcW w:w="4200" w:type="dxa"/>
            <w:gridSpan w:val="2"/>
            <w:tcBorders>
              <w:top w:val="single" w:sz="4" w:space="0" w:color="auto"/>
            </w:tcBorders>
            <w:shd w:val="clear" w:color="auto" w:fill="auto"/>
          </w:tcPr>
          <w:p w:rsidR="00590D08" w:rsidRPr="0059291E" w:rsidP="001814F3" w14:paraId="331EC541" w14:textId="77777777">
            <w:pPr>
              <w:pStyle w:val="SignatureLine"/>
              <w:spacing w:before="0"/>
              <w:ind w:left="0"/>
              <w:jc w:val="both"/>
              <w:rPr>
                <w:color w:val="000000" w:themeColor="text1"/>
                <w:szCs w:val="22"/>
              </w:rPr>
            </w:pPr>
          </w:p>
        </w:tc>
      </w:tr>
      <w:tr w14:paraId="331EC547" w14:textId="77777777" w:rsidTr="00590D08">
        <w:tblPrEx>
          <w:tblW w:w="0" w:type="auto"/>
          <w:tblLook w:val="01E0"/>
        </w:tblPrEx>
        <w:tc>
          <w:tcPr>
            <w:tcW w:w="4068" w:type="dxa"/>
          </w:tcPr>
          <w:p w:rsidR="00590D08" w:rsidRPr="0059291E" w:rsidP="001814F3" w14:paraId="331EC543" w14:textId="77777777">
            <w:pPr>
              <w:pStyle w:val="SignatureLine"/>
              <w:spacing w:before="0"/>
              <w:ind w:left="0"/>
              <w:rPr>
                <w:color w:val="000000" w:themeColor="text1"/>
                <w:szCs w:val="22"/>
              </w:rPr>
            </w:pPr>
          </w:p>
        </w:tc>
        <w:tc>
          <w:tcPr>
            <w:tcW w:w="600" w:type="dxa"/>
            <w:shd w:val="clear" w:color="auto" w:fill="auto"/>
          </w:tcPr>
          <w:p w:rsidR="00590D08" w:rsidRPr="0059291E" w:rsidP="001814F3" w14:paraId="331EC544" w14:textId="77777777">
            <w:pPr>
              <w:pStyle w:val="SignatureLine"/>
              <w:spacing w:before="0"/>
              <w:ind w:left="0"/>
              <w:jc w:val="both"/>
              <w:rPr>
                <w:color w:val="000000" w:themeColor="text1"/>
                <w:szCs w:val="22"/>
              </w:rPr>
            </w:pPr>
          </w:p>
        </w:tc>
        <w:tc>
          <w:tcPr>
            <w:tcW w:w="856" w:type="dxa"/>
            <w:shd w:val="clear" w:color="auto" w:fill="auto"/>
          </w:tcPr>
          <w:p w:rsidR="00590D08" w:rsidRPr="0059291E" w:rsidP="001814F3" w14:paraId="331EC545" w14:textId="77777777">
            <w:pPr>
              <w:pStyle w:val="SignatureLine"/>
              <w:spacing w:before="0"/>
              <w:ind w:left="0"/>
              <w:jc w:val="both"/>
              <w:rPr>
                <w:color w:val="000000" w:themeColor="text1"/>
                <w:szCs w:val="22"/>
              </w:rPr>
            </w:pPr>
            <w:r w:rsidRPr="0059291E">
              <w:rPr>
                <w:color w:val="000000" w:themeColor="text1"/>
                <w:szCs w:val="22"/>
              </w:rPr>
              <w:t>Name:</w:t>
            </w:r>
          </w:p>
        </w:tc>
        <w:tc>
          <w:tcPr>
            <w:tcW w:w="3344" w:type="dxa"/>
            <w:shd w:val="clear" w:color="auto" w:fill="auto"/>
          </w:tcPr>
          <w:p w:rsidR="00590D08" w:rsidRPr="0059291E" w:rsidP="001814F3" w14:paraId="331EC546" w14:textId="77777777">
            <w:pPr>
              <w:pStyle w:val="SignatureLine"/>
              <w:spacing w:before="0"/>
              <w:ind w:left="0"/>
              <w:jc w:val="both"/>
              <w:rPr>
                <w:color w:val="000000" w:themeColor="text1"/>
                <w:szCs w:val="22"/>
              </w:rPr>
            </w:pPr>
            <w:r>
              <w:rPr>
                <w:color w:val="000000" w:themeColor="text1"/>
                <w:szCs w:val="22"/>
              </w:rPr>
              <w:t>TBD</w:t>
            </w:r>
          </w:p>
        </w:tc>
      </w:tr>
      <w:tr w14:paraId="331EC54C" w14:textId="77777777" w:rsidTr="00590D08">
        <w:tblPrEx>
          <w:tblW w:w="0" w:type="auto"/>
          <w:tblLook w:val="01E0"/>
        </w:tblPrEx>
        <w:tc>
          <w:tcPr>
            <w:tcW w:w="4068" w:type="dxa"/>
          </w:tcPr>
          <w:p w:rsidR="00590D08" w:rsidRPr="0059291E" w:rsidP="001814F3" w14:paraId="331EC548" w14:textId="77777777">
            <w:pPr>
              <w:pStyle w:val="SignatureLine"/>
              <w:spacing w:before="0"/>
              <w:ind w:left="0"/>
              <w:rPr>
                <w:color w:val="000000" w:themeColor="text1"/>
                <w:szCs w:val="22"/>
              </w:rPr>
            </w:pPr>
          </w:p>
        </w:tc>
        <w:tc>
          <w:tcPr>
            <w:tcW w:w="600" w:type="dxa"/>
            <w:shd w:val="clear" w:color="auto" w:fill="auto"/>
          </w:tcPr>
          <w:p w:rsidR="00590D08" w:rsidRPr="0059291E" w:rsidP="001814F3" w14:paraId="331EC549" w14:textId="77777777">
            <w:pPr>
              <w:pStyle w:val="SignatureLine"/>
              <w:spacing w:before="0"/>
              <w:ind w:left="0"/>
              <w:jc w:val="both"/>
              <w:rPr>
                <w:color w:val="000000" w:themeColor="text1"/>
                <w:szCs w:val="22"/>
              </w:rPr>
            </w:pPr>
          </w:p>
        </w:tc>
        <w:tc>
          <w:tcPr>
            <w:tcW w:w="856" w:type="dxa"/>
            <w:shd w:val="clear" w:color="auto" w:fill="auto"/>
          </w:tcPr>
          <w:p w:rsidR="00590D08" w:rsidRPr="0059291E" w:rsidP="001814F3" w14:paraId="331EC54A" w14:textId="77777777">
            <w:pPr>
              <w:pStyle w:val="SignatureLine"/>
              <w:spacing w:before="0"/>
              <w:ind w:left="0"/>
              <w:jc w:val="both"/>
              <w:rPr>
                <w:color w:val="000000" w:themeColor="text1"/>
                <w:szCs w:val="22"/>
              </w:rPr>
            </w:pPr>
            <w:r w:rsidRPr="0059291E">
              <w:rPr>
                <w:color w:val="000000" w:themeColor="text1"/>
                <w:szCs w:val="22"/>
              </w:rPr>
              <w:t>Title:</w:t>
            </w:r>
          </w:p>
        </w:tc>
        <w:tc>
          <w:tcPr>
            <w:tcW w:w="3344" w:type="dxa"/>
            <w:shd w:val="clear" w:color="auto" w:fill="auto"/>
          </w:tcPr>
          <w:p w:rsidR="00590D08" w:rsidRPr="0059291E" w:rsidP="001814F3" w14:paraId="331EC54B" w14:textId="77777777">
            <w:pPr>
              <w:pStyle w:val="SignatureLine"/>
              <w:spacing w:before="0"/>
              <w:ind w:left="0"/>
              <w:jc w:val="both"/>
              <w:rPr>
                <w:color w:val="000000" w:themeColor="text1"/>
                <w:szCs w:val="22"/>
              </w:rPr>
            </w:pPr>
            <w:r w:rsidRPr="0059291E">
              <w:rPr>
                <w:color w:val="000000" w:themeColor="text1"/>
                <w:szCs w:val="22"/>
              </w:rPr>
              <w:t>Chief Executive Officer</w:t>
            </w:r>
          </w:p>
        </w:tc>
      </w:tr>
      <w:tr w14:paraId="331EC54F" w14:textId="77777777" w:rsidTr="001814F3">
        <w:tblPrEx>
          <w:tblW w:w="0" w:type="auto"/>
          <w:tblLook w:val="01E0"/>
        </w:tblPrEx>
        <w:tc>
          <w:tcPr>
            <w:tcW w:w="4068" w:type="dxa"/>
          </w:tcPr>
          <w:p w:rsidR="00590D08" w:rsidRPr="0059291E" w:rsidP="001814F3" w14:paraId="331EC54D" w14:textId="77777777">
            <w:pPr>
              <w:pStyle w:val="SignatureLine"/>
              <w:spacing w:before="0"/>
              <w:ind w:left="0"/>
              <w:rPr>
                <w:color w:val="000000" w:themeColor="text1"/>
                <w:szCs w:val="22"/>
              </w:rPr>
            </w:pPr>
          </w:p>
        </w:tc>
        <w:tc>
          <w:tcPr>
            <w:tcW w:w="4800" w:type="dxa"/>
            <w:gridSpan w:val="3"/>
          </w:tcPr>
          <w:p w:rsidR="00590D08" w:rsidRPr="0059291E" w:rsidP="001814F3" w14:paraId="331EC54E" w14:textId="77777777">
            <w:pPr>
              <w:pStyle w:val="SignatureLine"/>
              <w:spacing w:before="0"/>
              <w:ind w:left="0"/>
              <w:jc w:val="both"/>
              <w:rPr>
                <w:color w:val="000000" w:themeColor="text1"/>
                <w:szCs w:val="22"/>
              </w:rPr>
            </w:pPr>
          </w:p>
        </w:tc>
      </w:tr>
    </w:tbl>
    <w:p w:rsidR="00590D08" w:rsidRPr="0059291E" w:rsidP="00590D08" w14:paraId="331EC550" w14:textId="77777777">
      <w:pPr>
        <w:suppressAutoHyphens/>
        <w:spacing w:after="240"/>
        <w:rPr>
          <w:color w:val="000000" w:themeColor="text1"/>
          <w:sz w:val="22"/>
          <w:szCs w:val="22"/>
        </w:rPr>
      </w:pPr>
    </w:p>
    <w:tbl>
      <w:tblPr>
        <w:tblW w:w="0" w:type="auto"/>
        <w:tblLook w:val="01E0"/>
      </w:tblPr>
      <w:tblGrid>
        <w:gridCol w:w="4068"/>
        <w:gridCol w:w="4800"/>
      </w:tblGrid>
      <w:tr w14:paraId="331EC553" w14:textId="77777777" w:rsidTr="001814F3">
        <w:tblPrEx>
          <w:tblW w:w="0" w:type="auto"/>
          <w:tblLook w:val="01E0"/>
        </w:tblPrEx>
        <w:tc>
          <w:tcPr>
            <w:tcW w:w="4068" w:type="dxa"/>
          </w:tcPr>
          <w:p w:rsidR="00590D08" w:rsidRPr="0059291E" w:rsidP="00590D08" w14:paraId="331EC551" w14:textId="77777777">
            <w:pPr>
              <w:pStyle w:val="SignatureLine"/>
              <w:spacing w:before="0"/>
              <w:ind w:left="0"/>
              <w:rPr>
                <w:color w:val="000000" w:themeColor="text1"/>
                <w:szCs w:val="22"/>
              </w:rPr>
            </w:pPr>
          </w:p>
        </w:tc>
        <w:tc>
          <w:tcPr>
            <w:tcW w:w="4800" w:type="dxa"/>
          </w:tcPr>
          <w:p w:rsidR="00590D08" w:rsidRPr="0059291E" w:rsidP="001814F3" w14:paraId="331EC552" w14:textId="77777777">
            <w:pPr>
              <w:pStyle w:val="SignatureLine"/>
              <w:spacing w:before="0"/>
              <w:ind w:left="0"/>
              <w:jc w:val="both"/>
              <w:rPr>
                <w:color w:val="000000" w:themeColor="text1"/>
                <w:szCs w:val="22"/>
              </w:rPr>
            </w:pPr>
            <w:r w:rsidRPr="0059291E">
              <w:rPr>
                <w:b/>
                <w:color w:val="000000" w:themeColor="text1"/>
                <w:szCs w:val="22"/>
              </w:rPr>
              <w:t>ASSIGNOR:</w:t>
            </w:r>
          </w:p>
        </w:tc>
      </w:tr>
      <w:tr w14:paraId="331EC556" w14:textId="77777777" w:rsidTr="001814F3">
        <w:tblPrEx>
          <w:tblW w:w="0" w:type="auto"/>
          <w:tblLook w:val="01E0"/>
        </w:tblPrEx>
        <w:tc>
          <w:tcPr>
            <w:tcW w:w="4068" w:type="dxa"/>
          </w:tcPr>
          <w:p w:rsidR="00590D08" w:rsidRPr="0059291E" w:rsidP="001814F3" w14:paraId="331EC554" w14:textId="77777777">
            <w:pPr>
              <w:pStyle w:val="SignatureLine"/>
              <w:spacing w:before="0"/>
              <w:ind w:left="10800" w:hanging="10800"/>
              <w:rPr>
                <w:color w:val="000000" w:themeColor="text1"/>
                <w:szCs w:val="22"/>
              </w:rPr>
            </w:pPr>
          </w:p>
        </w:tc>
        <w:tc>
          <w:tcPr>
            <w:tcW w:w="4800" w:type="dxa"/>
          </w:tcPr>
          <w:p w:rsidR="00590D08" w:rsidRPr="0059291E" w:rsidP="001814F3" w14:paraId="331EC555" w14:textId="77777777">
            <w:pPr>
              <w:pStyle w:val="SignatureLine"/>
              <w:spacing w:before="0"/>
              <w:ind w:left="10800" w:hanging="10800"/>
              <w:jc w:val="both"/>
              <w:rPr>
                <w:color w:val="000000" w:themeColor="text1"/>
                <w:szCs w:val="22"/>
              </w:rPr>
            </w:pPr>
          </w:p>
        </w:tc>
      </w:tr>
      <w:tr w14:paraId="331EC559" w14:textId="77777777" w:rsidTr="001814F3">
        <w:tblPrEx>
          <w:tblW w:w="0" w:type="auto"/>
          <w:tblLook w:val="01E0"/>
        </w:tblPrEx>
        <w:tc>
          <w:tcPr>
            <w:tcW w:w="4068" w:type="dxa"/>
          </w:tcPr>
          <w:p w:rsidR="00590D08" w:rsidRPr="0059291E" w:rsidP="001814F3" w14:paraId="331EC557" w14:textId="77777777">
            <w:pPr>
              <w:pStyle w:val="SignatureLine"/>
              <w:spacing w:before="0"/>
              <w:ind w:left="12240" w:hanging="12240"/>
              <w:rPr>
                <w:color w:val="000000" w:themeColor="text1"/>
                <w:szCs w:val="22"/>
              </w:rPr>
            </w:pPr>
          </w:p>
        </w:tc>
        <w:tc>
          <w:tcPr>
            <w:tcW w:w="4800" w:type="dxa"/>
          </w:tcPr>
          <w:p w:rsidR="00590D08" w:rsidRPr="0059291E" w:rsidP="001814F3" w14:paraId="331EC558" w14:textId="77777777">
            <w:pPr>
              <w:pStyle w:val="SignatureLine"/>
              <w:spacing w:before="0"/>
              <w:ind w:left="12240" w:hanging="12240"/>
              <w:jc w:val="both"/>
              <w:rPr>
                <w:b/>
                <w:smallCaps/>
                <w:color w:val="000000" w:themeColor="text1"/>
                <w:szCs w:val="22"/>
              </w:rPr>
            </w:pPr>
            <w:r>
              <w:rPr>
                <w:b/>
                <w:smallCaps/>
                <w:color w:val="000000" w:themeColor="text1"/>
                <w:szCs w:val="22"/>
              </w:rPr>
              <w:t>TBD</w:t>
            </w:r>
          </w:p>
        </w:tc>
      </w:tr>
      <w:tr w14:paraId="331EC55C" w14:textId="77777777" w:rsidTr="001814F3">
        <w:tblPrEx>
          <w:tblW w:w="0" w:type="auto"/>
          <w:tblLook w:val="01E0"/>
        </w:tblPrEx>
        <w:tc>
          <w:tcPr>
            <w:tcW w:w="4068" w:type="dxa"/>
          </w:tcPr>
          <w:p w:rsidR="00590D08" w:rsidRPr="0059291E" w:rsidP="001814F3" w14:paraId="331EC55A" w14:textId="77777777">
            <w:pPr>
              <w:pStyle w:val="SignatureLine"/>
              <w:spacing w:before="0"/>
              <w:ind w:left="12240" w:hanging="12240"/>
              <w:rPr>
                <w:color w:val="000000" w:themeColor="text1"/>
                <w:szCs w:val="22"/>
              </w:rPr>
            </w:pPr>
          </w:p>
        </w:tc>
        <w:tc>
          <w:tcPr>
            <w:tcW w:w="4800" w:type="dxa"/>
          </w:tcPr>
          <w:p w:rsidR="00590D08" w:rsidRPr="0059291E" w:rsidP="001814F3" w14:paraId="331EC55B" w14:textId="77777777">
            <w:pPr>
              <w:pStyle w:val="SignatureLine"/>
              <w:spacing w:before="0"/>
              <w:ind w:left="12240" w:hanging="12240"/>
              <w:jc w:val="both"/>
              <w:rPr>
                <w:color w:val="000000" w:themeColor="text1"/>
                <w:szCs w:val="22"/>
              </w:rPr>
            </w:pPr>
          </w:p>
        </w:tc>
      </w:tr>
      <w:tr w14:paraId="331EC55F" w14:textId="77777777" w:rsidTr="001814F3">
        <w:tblPrEx>
          <w:tblW w:w="0" w:type="auto"/>
          <w:tblLook w:val="01E0"/>
        </w:tblPrEx>
        <w:tc>
          <w:tcPr>
            <w:tcW w:w="4068" w:type="dxa"/>
          </w:tcPr>
          <w:p w:rsidR="00590D08" w:rsidRPr="0059291E" w:rsidP="001814F3" w14:paraId="331EC55D" w14:textId="77777777">
            <w:pPr>
              <w:pStyle w:val="SignatureLine"/>
              <w:spacing w:before="0"/>
              <w:ind w:left="12240" w:hanging="12240"/>
              <w:rPr>
                <w:color w:val="000000" w:themeColor="text1"/>
                <w:szCs w:val="22"/>
              </w:rPr>
            </w:pPr>
          </w:p>
        </w:tc>
        <w:tc>
          <w:tcPr>
            <w:tcW w:w="4800" w:type="dxa"/>
          </w:tcPr>
          <w:p w:rsidR="00590D08" w:rsidRPr="0059291E" w:rsidP="001814F3" w14:paraId="331EC55E" w14:textId="77777777">
            <w:pPr>
              <w:pStyle w:val="SignatureLine"/>
              <w:spacing w:before="0"/>
              <w:ind w:left="12240" w:hanging="12240"/>
              <w:jc w:val="both"/>
              <w:rPr>
                <w:color w:val="000000" w:themeColor="text1"/>
                <w:szCs w:val="22"/>
              </w:rPr>
            </w:pPr>
          </w:p>
        </w:tc>
      </w:tr>
      <w:tr w14:paraId="331EC562" w14:textId="77777777" w:rsidTr="001814F3">
        <w:tblPrEx>
          <w:tblW w:w="0" w:type="auto"/>
          <w:tblLook w:val="01E0"/>
        </w:tblPrEx>
        <w:tc>
          <w:tcPr>
            <w:tcW w:w="4068" w:type="dxa"/>
          </w:tcPr>
          <w:p w:rsidR="00590D08" w:rsidRPr="0059291E" w:rsidP="001814F3" w14:paraId="331EC560" w14:textId="77777777">
            <w:pPr>
              <w:pStyle w:val="SignatureLine"/>
              <w:spacing w:before="0"/>
              <w:ind w:left="0"/>
              <w:rPr>
                <w:color w:val="000000" w:themeColor="text1"/>
                <w:szCs w:val="22"/>
              </w:rPr>
            </w:pPr>
          </w:p>
        </w:tc>
        <w:tc>
          <w:tcPr>
            <w:tcW w:w="4800" w:type="dxa"/>
            <w:tcBorders>
              <w:bottom w:val="single" w:sz="4" w:space="0" w:color="auto"/>
            </w:tcBorders>
          </w:tcPr>
          <w:p w:rsidR="00590D08" w:rsidRPr="0059291E" w:rsidP="001814F3" w14:paraId="331EC561" w14:textId="77777777">
            <w:pPr>
              <w:pStyle w:val="SignatureLine"/>
              <w:spacing w:before="0"/>
              <w:ind w:left="0"/>
              <w:jc w:val="both"/>
              <w:rPr>
                <w:color w:val="000000" w:themeColor="text1"/>
                <w:szCs w:val="22"/>
              </w:rPr>
            </w:pPr>
          </w:p>
        </w:tc>
      </w:tr>
      <w:tr w14:paraId="331EC565" w14:textId="77777777" w:rsidTr="001814F3">
        <w:tblPrEx>
          <w:tblW w:w="0" w:type="auto"/>
          <w:tblLook w:val="01E0"/>
        </w:tblPrEx>
        <w:tc>
          <w:tcPr>
            <w:tcW w:w="4068" w:type="dxa"/>
          </w:tcPr>
          <w:p w:rsidR="00590D08" w:rsidRPr="0059291E" w:rsidP="001814F3" w14:paraId="331EC563" w14:textId="77777777">
            <w:pPr>
              <w:pStyle w:val="SignatureLine"/>
              <w:spacing w:before="0"/>
              <w:ind w:left="0"/>
              <w:rPr>
                <w:color w:val="000000" w:themeColor="text1"/>
                <w:szCs w:val="22"/>
              </w:rPr>
            </w:pPr>
          </w:p>
        </w:tc>
        <w:tc>
          <w:tcPr>
            <w:tcW w:w="4800" w:type="dxa"/>
            <w:tcBorders>
              <w:top w:val="single" w:sz="4" w:space="0" w:color="auto"/>
            </w:tcBorders>
            <w:shd w:val="clear" w:color="auto" w:fill="auto"/>
          </w:tcPr>
          <w:p w:rsidR="00590D08" w:rsidRPr="0059291E" w:rsidP="001814F3" w14:paraId="331EC564" w14:textId="77777777">
            <w:pPr>
              <w:pStyle w:val="SignatureLine"/>
              <w:spacing w:before="0"/>
              <w:ind w:left="0"/>
              <w:jc w:val="center"/>
              <w:rPr>
                <w:color w:val="000000" w:themeColor="text1"/>
                <w:szCs w:val="22"/>
              </w:rPr>
            </w:pPr>
            <w:r w:rsidRPr="0059291E">
              <w:rPr>
                <w:color w:val="000000" w:themeColor="text1"/>
                <w:szCs w:val="22"/>
              </w:rPr>
              <w:t>(Signature)</w:t>
            </w:r>
          </w:p>
        </w:tc>
      </w:tr>
      <w:tr w14:paraId="331EC568" w14:textId="77777777" w:rsidTr="001814F3">
        <w:tblPrEx>
          <w:tblW w:w="0" w:type="auto"/>
          <w:tblLook w:val="01E0"/>
        </w:tblPrEx>
        <w:tc>
          <w:tcPr>
            <w:tcW w:w="4068" w:type="dxa"/>
          </w:tcPr>
          <w:p w:rsidR="00590D08" w:rsidRPr="0059291E" w:rsidP="001814F3" w14:paraId="331EC566" w14:textId="77777777">
            <w:pPr>
              <w:pStyle w:val="SignatureLine"/>
              <w:spacing w:before="0"/>
              <w:ind w:left="0"/>
              <w:rPr>
                <w:color w:val="000000" w:themeColor="text1"/>
                <w:szCs w:val="22"/>
              </w:rPr>
            </w:pPr>
          </w:p>
        </w:tc>
        <w:tc>
          <w:tcPr>
            <w:tcW w:w="4800" w:type="dxa"/>
            <w:shd w:val="clear" w:color="auto" w:fill="auto"/>
          </w:tcPr>
          <w:p w:rsidR="00590D08" w:rsidRPr="0059291E" w:rsidP="001814F3" w14:paraId="331EC567" w14:textId="77777777">
            <w:pPr>
              <w:pStyle w:val="SignatureLine"/>
              <w:spacing w:before="0"/>
              <w:ind w:left="0"/>
              <w:jc w:val="center"/>
              <w:rPr>
                <w:color w:val="000000" w:themeColor="text1"/>
                <w:szCs w:val="22"/>
              </w:rPr>
            </w:pPr>
          </w:p>
        </w:tc>
      </w:tr>
    </w:tbl>
    <w:p w:rsidR="00F729B5" w14:paraId="17E2C6FF" w14:textId="68981165">
      <w:pPr>
        <w:rPr>
          <w:b/>
          <w:smallCaps/>
          <w:sz w:val="22"/>
          <w:szCs w:val="22"/>
        </w:rPr>
      </w:pPr>
    </w:p>
    <w:p w:rsidR="00046F55" w14:paraId="22E0640D" w14:textId="77777777">
      <w:pPr>
        <w:rPr>
          <w:b/>
          <w:smallCaps/>
          <w:sz w:val="22"/>
          <w:szCs w:val="22"/>
        </w:rPr>
      </w:pPr>
    </w:p>
    <w:p w:rsidR="004B1CF7" w14:paraId="1559BAC2" w14:textId="77777777">
      <w:pPr>
        <w:rPr>
          <w:b/>
          <w:smallCaps/>
          <w:sz w:val="22"/>
          <w:szCs w:val="22"/>
        </w:rPr>
        <w:sectPr w:rsidSect="00046F55">
          <w:footerReference w:type="default" r:id="rId13"/>
          <w:footerReference w:type="first" r:id="rId14"/>
          <w:pgSz w:w="12240" w:h="15840" w:code="1"/>
          <w:pgMar w:top="1440" w:right="1440" w:bottom="1440" w:left="1440" w:header="720" w:footer="720" w:gutter="0"/>
          <w:pgNumType w:start="1"/>
          <w:cols w:space="720"/>
          <w:docGrid w:linePitch="326"/>
        </w:sectPr>
      </w:pPr>
    </w:p>
    <w:p w:rsidR="00F729B5" w:rsidRPr="0059291E" w14:paraId="331EC56A" w14:textId="5D0F1567">
      <w:pPr>
        <w:pStyle w:val="Centered"/>
        <w:rPr>
          <w:smallCaps w:val="0"/>
          <w:sz w:val="22"/>
          <w:szCs w:val="22"/>
        </w:rPr>
      </w:pPr>
      <w:r>
        <w:rPr>
          <w:smallCaps w:val="0"/>
          <w:sz w:val="22"/>
          <w:szCs w:val="22"/>
        </w:rPr>
        <w:t>SCHEDULE 1 TO ASSIGNMENT AGREEMENT</w:t>
      </w:r>
    </w:p>
    <w:p w:rsidR="00F729B5" w:rsidRPr="0059291E" w14:paraId="331EC56B" w14:textId="3556A7D9">
      <w:pPr>
        <w:pStyle w:val="Title"/>
        <w:rPr>
          <w:sz w:val="22"/>
          <w:szCs w:val="22"/>
        </w:rPr>
      </w:pPr>
      <w:r>
        <w:rPr>
          <w:sz w:val="22"/>
          <w:szCs w:val="22"/>
        </w:rPr>
        <w:t>DESCRIPTION OF TECHNOLOGY, PROPERTY AND/OR ASSETS</w:t>
      </w:r>
    </w:p>
    <w:p w:rsidR="00970EB0" w:rsidRPr="0059291E" w:rsidP="00970EB0" w14:paraId="331EC56C" w14:textId="0F7B59E2">
      <w:pPr>
        <w:pStyle w:val="Instruction"/>
        <w:rPr>
          <w:b w:val="0"/>
          <w:bCs/>
          <w:smallCaps w:val="0"/>
          <w:sz w:val="22"/>
          <w:szCs w:val="22"/>
        </w:rPr>
      </w:pPr>
      <w:r>
        <w:rPr>
          <w:b w:val="0"/>
          <w:bCs/>
          <w:smallCaps w:val="0"/>
          <w:sz w:val="22"/>
          <w:szCs w:val="22"/>
        </w:rPr>
        <w:t>All Assignor’s discoveries, ideas, business plans, concepts, improvements, domain names, social media handles, inventions (whether patentable or not), knowledge, know-how, processes, information, data, data collections, procedures, processes, techniques, designs, drawings, flow charts, software code (in any form including source code and executable or object code), user interface, wire frames, formulae, computer programs, trade secrets, works of authorship and trademarks used in connection with or related to the business of the Company, including brand names, product names, logos and slogans, and associated goodwill.</w:t>
      </w:r>
      <w:r w:rsidRPr="0059291E" w:rsidR="0080291B">
        <w:rPr>
          <w:b w:val="0"/>
          <w:bCs/>
          <w:smallCaps w:val="0"/>
          <w:sz w:val="22"/>
          <w:szCs w:val="22"/>
        </w:rPr>
        <w:t xml:space="preserve"> </w:t>
      </w:r>
      <w:r>
        <w:rPr>
          <w:b w:val="0"/>
          <w:bCs/>
          <w:smallCaps w:val="0"/>
          <w:sz w:val="22"/>
          <w:szCs w:val="22"/>
        </w:rPr>
        <w:t>The foregoing includes, without limitation, the following additional technology, property and/or assets:</w:t>
      </w:r>
    </w:p>
    <w:p w:rsidR="00970EB0" w:rsidRPr="00751539" w:rsidP="00970EB0" w14:paraId="331EC56E" w14:textId="77777777">
      <w:pPr>
        <w:pStyle w:val="Title"/>
        <w:numPr>
          <w:ilvl w:val="0"/>
          <w:numId w:val="11"/>
        </w:numPr>
        <w:jc w:val="both"/>
        <w:rPr>
          <w:b w:val="0"/>
          <w:caps w:val="0"/>
          <w:sz w:val="22"/>
          <w:szCs w:val="22"/>
        </w:rPr>
      </w:pPr>
      <w:r>
        <w:rPr>
          <w:b w:val="0"/>
          <w:caps w:val="0"/>
          <w:sz w:val="22"/>
          <w:szCs w:val="22"/>
        </w:rPr>
        <w:t>TBD</w:t>
      </w:r>
      <w:r>
        <w:rPr>
          <w:b w:val="0"/>
          <w:caps w:val="0"/>
          <w:sz w:val="22"/>
          <w:szCs w:val="22"/>
        </w:rPr>
        <w:t>.</w:t>
      </w:r>
    </w:p>
    <w:sectPr>
      <w:footerReference w:type="default" r:id="rId15"/>
      <w:footerReference w:type="first" r:id="rId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90D08" w:rsidRPr="00A10AA5" w:rsidP="00590D08" w14:paraId="331EC577" w14:textId="6A63E0F1">
    <w:pPr>
      <w:pStyle w:val="Footer"/>
      <w:spacing w:line="200" w:lineRule="exact"/>
      <w:jc w:val="right"/>
      <w:rPr>
        <w:sz w:val="16"/>
        <w:szCs w:val="16"/>
      </w:rPr>
    </w:pPr>
    <w:r w:rsidRPr="00A10AA5">
      <w:rPr>
        <w:sz w:val="16"/>
        <w:szCs w:val="16"/>
      </w:rPr>
      <w:t>Assignment Agreement</w:t>
    </w:r>
  </w:p>
  <w:p w:rsidR="00590D08" w:rsidRPr="00A10AA5" w:rsidP="00590D08" w14:paraId="331EC578" w14:textId="77777777">
    <w:pPr>
      <w:jc w:val="right"/>
      <w:rPr>
        <w:sz w:val="16"/>
        <w:szCs w:val="16"/>
      </w:rPr>
    </w:pPr>
    <w:r>
      <w:rPr>
        <w:sz w:val="16"/>
        <w:szCs w:val="16"/>
      </w:rPr>
      <w:t>TBD</w:t>
    </w:r>
  </w:p>
  <w:p w:rsidR="002546B1" w:rsidRPr="00A10AA5" w:rsidP="00590D08" w14:paraId="331EC579" w14:textId="7B584BB7">
    <w:pPr>
      <w:jc w:val="right"/>
      <w:rPr>
        <w:sz w:val="16"/>
        <w:szCs w:val="16"/>
      </w:rPr>
    </w:pPr>
    <w:sdt>
      <w:sdtPr>
        <w:rPr>
          <w:noProof/>
          <w:sz w:val="16"/>
          <w:szCs w:val="16"/>
        </w:rPr>
        <w:id w:val="1261872551"/>
        <w:docPartObj>
          <w:docPartGallery w:val="Page Numbers (Top of Page)"/>
          <w:docPartUnique/>
        </w:docPartObj>
      </w:sdtPr>
      <w:sdtEndPr>
        <w:rPr>
          <w:sz w:val="16"/>
          <w:szCs w:val="16"/>
        </w:rPr>
      </w:sdtEndPr>
      <w:sdtContent>
        <w:r w:rsidRPr="00A10AA5" w:rsidR="00590D08">
          <w:rPr>
            <w:sz w:val="16"/>
            <w:szCs w:val="16"/>
          </w:rPr>
          <w:t xml:space="preserve">Page </w:t>
        </w:r>
        <w:r w:rsidRPr="00A10AA5" w:rsidR="00590D08">
          <w:rPr>
            <w:sz w:val="16"/>
            <w:szCs w:val="16"/>
          </w:rPr>
          <w:fldChar w:fldCharType="begin"/>
        </w:r>
        <w:r w:rsidRPr="00A10AA5" w:rsidR="00590D08">
          <w:rPr>
            <w:sz w:val="16"/>
            <w:szCs w:val="16"/>
          </w:rPr>
          <w:instrText xml:space="preserve"> PAGE   \* MERGEFORMAT </w:instrText>
        </w:r>
        <w:r w:rsidRPr="00A10AA5" w:rsidR="00590D08">
          <w:rPr>
            <w:sz w:val="16"/>
            <w:szCs w:val="16"/>
          </w:rPr>
          <w:fldChar w:fldCharType="separate"/>
        </w:r>
        <w:r w:rsidR="00CB2A43">
          <w:rPr>
            <w:noProof/>
            <w:sz w:val="16"/>
            <w:szCs w:val="16"/>
          </w:rPr>
          <w:t>2</w:t>
        </w:r>
        <w:r w:rsidRPr="00A10AA5" w:rsidR="00590D08">
          <w:rPr>
            <w:noProof/>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739A" w:rsidRPr="00A10AA5" w:rsidP="0036739A" w14:paraId="331EC57B" w14:textId="0DB4C12F">
    <w:pPr>
      <w:pStyle w:val="Footer"/>
      <w:spacing w:line="200" w:lineRule="exact"/>
      <w:jc w:val="right"/>
      <w:rPr>
        <w:sz w:val="16"/>
        <w:szCs w:val="16"/>
      </w:rPr>
    </w:pPr>
    <w:r w:rsidRPr="00A10AA5">
      <w:rPr>
        <w:sz w:val="16"/>
        <w:szCs w:val="16"/>
      </w:rPr>
      <w:t>Assignment Agreement</w:t>
    </w:r>
  </w:p>
  <w:p w:rsidR="0036739A" w:rsidRPr="00A10AA5" w:rsidP="0036739A" w14:paraId="331EC57C" w14:textId="77777777">
    <w:pPr>
      <w:jc w:val="right"/>
      <w:rPr>
        <w:sz w:val="16"/>
        <w:szCs w:val="16"/>
      </w:rPr>
    </w:pPr>
    <w:r>
      <w:rPr>
        <w:sz w:val="16"/>
        <w:szCs w:val="16"/>
      </w:rPr>
      <w:t>TBD</w:t>
    </w:r>
  </w:p>
  <w:p w:rsidR="0036739A" w:rsidRPr="00A10AA5" w:rsidP="0036739A" w14:paraId="331EC57D" w14:textId="762E4348">
    <w:pPr>
      <w:jc w:val="right"/>
      <w:rPr>
        <w:sz w:val="16"/>
        <w:szCs w:val="16"/>
      </w:rPr>
    </w:pPr>
    <w:sdt>
      <w:sdtPr>
        <w:rPr>
          <w:noProof/>
          <w:sz w:val="16"/>
          <w:szCs w:val="16"/>
        </w:rPr>
        <w:id w:val="-1844925964"/>
        <w:docPartObj>
          <w:docPartGallery w:val="Page Numbers (Top of Page)"/>
          <w:docPartUnique/>
        </w:docPartObj>
      </w:sdtPr>
      <w:sdtEndPr>
        <w:rPr>
          <w:sz w:val="16"/>
          <w:szCs w:val="16"/>
        </w:rPr>
      </w:sdtEndPr>
      <w:sdtContent>
        <w:r w:rsidRPr="00A10AA5" w:rsidR="00590D08">
          <w:rPr>
            <w:sz w:val="16"/>
            <w:szCs w:val="16"/>
          </w:rPr>
          <w:t xml:space="preserve">Page </w:t>
        </w:r>
        <w:r w:rsidRPr="00A10AA5" w:rsidR="00590D08">
          <w:rPr>
            <w:sz w:val="16"/>
            <w:szCs w:val="16"/>
          </w:rPr>
          <w:fldChar w:fldCharType="begin"/>
        </w:r>
        <w:r w:rsidRPr="00A10AA5" w:rsidR="00590D08">
          <w:rPr>
            <w:sz w:val="16"/>
            <w:szCs w:val="16"/>
          </w:rPr>
          <w:instrText xml:space="preserve"> PAGE   \* MERGEFORMAT </w:instrText>
        </w:r>
        <w:r w:rsidRPr="00A10AA5" w:rsidR="00590D08">
          <w:rPr>
            <w:sz w:val="16"/>
            <w:szCs w:val="16"/>
          </w:rPr>
          <w:fldChar w:fldCharType="separate"/>
        </w:r>
        <w:r w:rsidR="00CB2A43">
          <w:rPr>
            <w:noProof/>
            <w:sz w:val="16"/>
            <w:szCs w:val="16"/>
          </w:rPr>
          <w:t>1</w:t>
        </w:r>
        <w:r w:rsidRPr="00A10AA5" w:rsidR="00590D08">
          <w:rPr>
            <w:noProof/>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6B9B" w:rsidRPr="00A10AA5" w:rsidP="00590D08" w14:paraId="59546608" w14:textId="77777777">
    <w:pPr>
      <w:pStyle w:val="Footer"/>
      <w:spacing w:line="200" w:lineRule="exact"/>
      <w:jc w:val="right"/>
      <w:rPr>
        <w:sz w:val="16"/>
        <w:szCs w:val="16"/>
      </w:rPr>
    </w:pPr>
    <w:r w:rsidRPr="00A10AA5">
      <w:rPr>
        <w:sz w:val="16"/>
        <w:szCs w:val="16"/>
      </w:rPr>
      <w:t>Assignment Agreement</w:t>
    </w:r>
  </w:p>
  <w:p w:rsidR="00236B9B" w:rsidP="00590D08" w14:paraId="15DB1C8C" w14:textId="73667423">
    <w:pPr>
      <w:jc w:val="right"/>
      <w:rPr>
        <w:sz w:val="16"/>
        <w:szCs w:val="16"/>
      </w:rPr>
    </w:pPr>
    <w:r>
      <w:rPr>
        <w:sz w:val="16"/>
        <w:szCs w:val="16"/>
      </w:rPr>
      <w:t>TBD</w:t>
    </w:r>
  </w:p>
  <w:p w:rsidR="00BA1087" w:rsidRPr="00A10AA5" w:rsidP="00590D08" w14:paraId="3C824612" w14:textId="57DE9E17">
    <w:pPr>
      <w:jc w:val="right"/>
      <w:rPr>
        <w:sz w:val="16"/>
        <w:szCs w:val="16"/>
      </w:rPr>
    </w:pPr>
    <w:r>
      <w:rPr>
        <w:sz w:val="16"/>
        <w:szCs w:val="16"/>
      </w:rPr>
      <w:t>Signature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699A" w:rsidRPr="00046F55" w:rsidP="00046F55" w14:paraId="2553C8DB" w14:textId="162A9E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53172" w:rsidRPr="00A10AA5" w:rsidP="00A53172" w14:paraId="331EC581" w14:textId="2A53CFB6">
    <w:pPr>
      <w:pStyle w:val="Footer"/>
      <w:spacing w:line="200" w:lineRule="exact"/>
      <w:jc w:val="right"/>
      <w:rPr>
        <w:sz w:val="16"/>
        <w:szCs w:val="16"/>
      </w:rPr>
    </w:pPr>
    <w:r w:rsidRPr="00A10AA5">
      <w:rPr>
        <w:sz w:val="16"/>
        <w:szCs w:val="16"/>
      </w:rPr>
      <w:t>Assignment Agreement</w:t>
    </w:r>
  </w:p>
  <w:p w:rsidR="00A53172" w:rsidRPr="00A10AA5" w:rsidP="00A53172" w14:paraId="331EC582" w14:textId="77777777">
    <w:pPr>
      <w:jc w:val="right"/>
      <w:rPr>
        <w:sz w:val="16"/>
        <w:szCs w:val="16"/>
      </w:rPr>
    </w:pPr>
    <w:r>
      <w:rPr>
        <w:sz w:val="16"/>
        <w:szCs w:val="16"/>
      </w:rPr>
      <w:t>TBD</w:t>
    </w:r>
  </w:p>
  <w:p w:rsidR="00A53172" w:rsidRPr="00A10AA5" w:rsidP="00A53172" w14:paraId="331EC583" w14:textId="6D32314C">
    <w:pPr>
      <w:jc w:val="right"/>
      <w:rPr>
        <w:sz w:val="16"/>
        <w:szCs w:val="16"/>
      </w:rPr>
    </w:pPr>
    <w:sdt>
      <w:sdtPr>
        <w:id w:val="-101341916"/>
        <w:docPartObj>
          <w:docPartGallery w:val="Page Numbers (Top of Page)"/>
          <w:docPartUnique/>
        </w:docPartObj>
      </w:sdtPr>
      <w:sdtEndPr>
        <w:rPr>
          <w:sz w:val="16"/>
          <w:szCs w:val="16"/>
        </w:rPr>
      </w:sdtEndPr>
      <w:sdtContent>
        <w:r w:rsidR="00A10AA5">
          <w:rPr>
            <w:sz w:val="16"/>
            <w:szCs w:val="16"/>
          </w:rPr>
          <w:t xml:space="preserve">Page </w:t>
        </w:r>
        <w:r w:rsidRPr="00A10AA5" w:rsidR="00A10AA5">
          <w:rPr>
            <w:sz w:val="16"/>
            <w:szCs w:val="16"/>
          </w:rPr>
          <w:fldChar w:fldCharType="begin"/>
        </w:r>
        <w:r w:rsidRPr="00A10AA5" w:rsidR="00A10AA5">
          <w:rPr>
            <w:sz w:val="16"/>
            <w:szCs w:val="16"/>
          </w:rPr>
          <w:instrText xml:space="preserve"> PAGE </w:instrText>
        </w:r>
        <w:r w:rsidRPr="00A10AA5" w:rsidR="00A10AA5">
          <w:rPr>
            <w:sz w:val="16"/>
            <w:szCs w:val="16"/>
          </w:rPr>
          <w:fldChar w:fldCharType="separate"/>
        </w:r>
        <w:r w:rsidRPr="00A10AA5" w:rsidR="00A10AA5">
          <w:rPr>
            <w:sz w:val="16"/>
            <w:szCs w:val="16"/>
          </w:rPr>
          <w:t>1</w:t>
        </w:r>
        <w:r w:rsidRPr="00A10AA5" w:rsidR="00A10AA5">
          <w:rPr>
            <w:sz w:val="16"/>
            <w:szCs w:val="16"/>
          </w:rPr>
          <w:fldChar w:fldCharType="end"/>
        </w:r>
        <w:r w:rsidR="00A10AA5">
          <w:rPr>
            <w:sz w:val="16"/>
            <w:szCs w:val="16"/>
          </w:rPr>
          <w:t xml:space="preserve"> to </w:t>
        </w:r>
        <w:r w:rsidR="007E2A16">
          <w:rPr>
            <w:sz w:val="16"/>
            <w:szCs w:val="16"/>
          </w:rPr>
          <w:t>Schedule 1</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729B5" w14:paraId="331EC586" w14:textId="7154871D">
    <w:pPr>
      <w:pStyle w:val="Footer"/>
      <w:spacing w:line="200" w:lineRule="exact"/>
      <w:jc w:val="left"/>
    </w:pPr>
    <w:r>
      <w:tab/>
    </w:r>
    <w:r>
      <w:fldChar w:fldCharType="begin"/>
    </w:r>
    <w:r>
      <w:instrText xml:space="preserve"> PAGE \* Arabic \* MERGEFORMAT </w:instrText>
    </w:r>
    <w:r>
      <w:fldChar w:fldCharType="separate"/>
    </w:r>
    <w:r>
      <w:rPr>
        <w:noProof/>
      </w:rPr>
      <w:t>1</w:t>
    </w:r>
    <w:r>
      <w:fldChar w:fldCharType="end"/>
    </w:r>
    <w:r>
      <w:t>.</w:t>
    </w:r>
    <w:r>
      <w:tab/>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FB"/>
    <w:multiLevelType w:val="multilevel"/>
    <w:tmpl w:val="022E0D92"/>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
    <w:nsid w:val="3E101CCC"/>
    <w:multiLevelType w:val="multilevel"/>
    <w:tmpl w:val="9F86896C"/>
    <w:name w:val="Tabbed"/>
    <w:lvl w:ilvl="0">
      <w:start w:val="1"/>
      <w:numFmt w:val="decimal"/>
      <w:pStyle w:val="TabbedL1"/>
      <w:lvlText w:val="%1."/>
      <w:lvlJc w:val="left"/>
      <w:pPr>
        <w:tabs>
          <w:tab w:val="num" w:pos="1440"/>
        </w:tabs>
        <w:ind w:left="0" w:firstLine="720"/>
      </w:pPr>
      <w:rPr>
        <w:rFonts w:ascii="Times New Roman" w:hAnsi="Times New Roman"/>
        <w:b/>
        <w:i w:val="0"/>
        <w:caps w:val="0"/>
        <w:smallCaps w:val="0"/>
        <w:strike w:val="0"/>
        <w:dstrike w:val="0"/>
        <w:vanish w:val="0"/>
        <w:color w:val="000000"/>
        <w:sz w:val="22"/>
        <w:szCs w:val="22"/>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lowerLetter"/>
      <w:lvlText w:val="(%2)"/>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Roman"/>
      <w:lvlText w:val="(%3)"/>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decimal"/>
      <w:lvlText w:val="(%4)"/>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lowerLetter"/>
      <w:lvlText w:val="%5."/>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lowerRoman"/>
      <w:lvlText w:val="%6."/>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decimal"/>
      <w:lvlText w:val="%7)"/>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lowerLetter"/>
      <w:lvlText w:val="%8)"/>
      <w:lvlJc w:val="left"/>
      <w:pPr>
        <w:tabs>
          <w:tab w:val="num" w:pos="6480"/>
        </w:tabs>
        <w:ind w:left="0" w:firstLine="57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lowerRoman"/>
      <w:lvlText w:val="%9)"/>
      <w:lvlJc w:val="left"/>
      <w:pPr>
        <w:tabs>
          <w:tab w:val="num" w:pos="7200"/>
        </w:tabs>
        <w:ind w:left="0" w:firstLine="64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2">
    <w:nsid w:val="62E818D1"/>
    <w:multiLevelType w:val="hybridMultilevel"/>
    <w:tmpl w:val="668208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000000"/>
    <w:rsid w:val="000329C8"/>
    <w:rsid w:val="00046F55"/>
    <w:rsid w:val="0018007A"/>
    <w:rsid w:val="001814F3"/>
    <w:rsid w:val="00236B9B"/>
    <w:rsid w:val="002546B1"/>
    <w:rsid w:val="0036739A"/>
    <w:rsid w:val="00490EE8"/>
    <w:rsid w:val="004B1CF7"/>
    <w:rsid w:val="00590D08"/>
    <w:rsid w:val="0059291E"/>
    <w:rsid w:val="00660E62"/>
    <w:rsid w:val="00751539"/>
    <w:rsid w:val="007E2A16"/>
    <w:rsid w:val="0080291B"/>
    <w:rsid w:val="009442FA"/>
    <w:rsid w:val="00970EB0"/>
    <w:rsid w:val="00A10AA5"/>
    <w:rsid w:val="00A53172"/>
    <w:rsid w:val="00BA1087"/>
    <w:rsid w:val="00C938C7"/>
    <w:rsid w:val="00CB2A43"/>
    <w:rsid w:val="00CC3CEF"/>
    <w:rsid w:val="00D2252C"/>
    <w:rsid w:val="00F729B5"/>
    <w:rsid w:val="00FD699A"/>
  </w:rsids>
  <w:docVars>
    <w:docVar w:name="85TrailerDate" w:val="0"/>
    <w:docVar w:name="85TrailerDateField" w:val="0"/>
    <w:docVar w:name="85TrailerDraft" w:val="0"/>
    <w:docVar w:name="85TrailerTime" w:val="0"/>
    <w:docVar w:name="cbxDocumentType" w:val="Standard - one column"/>
    <w:docVar w:name="cbxOptTitlePageLocation" w:val="0"/>
    <w:docVar w:name="cbxTitlePageLocation" w:val="1"/>
    <w:docVar w:name="chkIncludeExhibitsList" w:val="False"/>
    <w:docVar w:name="chkIncludeTitlePage" w:val="False"/>
    <w:docVar w:name="chkOptDoubleSpace" w:val="False"/>
    <w:docVar w:name="chkOptIncludeExhibitsList" w:val="False"/>
    <w:docVar w:name="chkOptIncludeTitlePage" w:val="False"/>
    <w:docVar w:name="cmbDated" w:val="August 24, 1999"/>
    <w:docVar w:name="cmbOptBodyTextAlignment" w:val="3"/>
    <w:docVar w:name="cmbOptFonts" w:val="Times New Roman"/>
    <w:docVar w:name="cmbPrefLists" w:val="-101"/>
    <w:docVar w:name="lstDeliveryPhrases" w:val="Privileged and Confidential"/>
    <w:docVar w:name="NewDocStampType" w:val="1"/>
    <w:docVar w:name="obOneColumn" w:val="True"/>
    <w:docVar w:name="obOptOne" w:val="True"/>
    <w:docVar w:name="obOptTwo" w:val="False"/>
    <w:docVar w:name="obTwoColumn" w:val="False"/>
    <w:docVar w:name="Restarted" w:val="True"/>
    <w:docVar w:name="txtOptBottomMargin" w:val="1"/>
    <w:docVar w:name="txtOptFirstLine" w:val="0.5"/>
    <w:docVar w:name="txtOptFSize" w:val="12"/>
    <w:docVar w:name="txtOptLeftMargin" w:val="1"/>
    <w:docVar w:name="txtOptRightMargin" w:val="1"/>
    <w:docVar w:name="txtOptTopMargin" w:val="1"/>
    <w:docVar w:name="zzmp10NoTrailerPromptID" w:val="C:\Users\KHUMALOTN\Documents\Contract Express\ECVC Documents\COOLEY GO TTG FORMS DEC 2022\COOLEY GO TEMPLATES\Technology Assignment Agreement (GO).docx"/>
    <w:docVar w:name="zzmpFixedCurrentTOCScheme" w:val="Tabbed"/>
    <w:docVar w:name="zzmpFixedCurScheme" w:val="Tabbed"/>
    <w:docVar w:name="zzmpFixedDOC_ID" w:val="58526 v1/SA"/>
    <w:docVar w:name="zzmpFixed_MacPacVersion" w:val="97"/>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331EC51E"/>
  <w15:docId w15:val="{C62CE347-33CD-4EBE-A53F-39BBF006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both"/>
    </w:pPr>
    <w:rPr>
      <w:sz w:val="24"/>
    </w:rPr>
  </w:style>
  <w:style w:type="paragraph" w:styleId="Heading1">
    <w:name w:val="heading 1"/>
    <w:basedOn w:val="Normal"/>
    <w:next w:val="BodyText"/>
    <w:qFormat/>
    <w:pPr>
      <w:keepNext/>
      <w:keepLines/>
      <w:spacing w:before="240" w:line="240" w:lineRule="exact"/>
      <w:ind w:right="720"/>
      <w:outlineLvl w:val="0"/>
    </w:pPr>
    <w:rPr>
      <w:b/>
      <w:caps/>
    </w:rPr>
  </w:style>
  <w:style w:type="paragraph" w:styleId="Heading2">
    <w:name w:val="heading 2"/>
    <w:basedOn w:val="Normal"/>
    <w:next w:val="BodyText"/>
    <w:qFormat/>
    <w:pPr>
      <w:keepNext/>
      <w:keepLines/>
      <w:spacing w:before="240" w:line="240" w:lineRule="exact"/>
      <w:ind w:right="720"/>
      <w:outlineLvl w:val="1"/>
    </w:pPr>
    <w:rPr>
      <w:b/>
    </w:rPr>
  </w:style>
  <w:style w:type="paragraph" w:styleId="Heading3">
    <w:name w:val="heading 3"/>
    <w:basedOn w:val="Normal"/>
    <w:next w:val="BodyText"/>
    <w:qFormat/>
    <w:pPr>
      <w:keepNext/>
      <w:keepLines/>
      <w:spacing w:before="240" w:line="240" w:lineRule="exact"/>
      <w:ind w:right="720"/>
      <w:outlineLvl w:val="2"/>
    </w:pPr>
  </w:style>
  <w:style w:type="paragraph" w:styleId="Heading4">
    <w:name w:val="heading 4"/>
    <w:basedOn w:val="Normal"/>
    <w:next w:val="BodyText"/>
    <w:qFormat/>
    <w:pPr>
      <w:keepNext/>
      <w:keepLines/>
      <w:spacing w:before="240" w:line="240" w:lineRule="exact"/>
      <w:ind w:right="720"/>
      <w:outlineLvl w:val="3"/>
    </w:pPr>
  </w:style>
  <w:style w:type="paragraph" w:styleId="Heading5">
    <w:name w:val="heading 5"/>
    <w:basedOn w:val="Normal"/>
    <w:next w:val="BodyText"/>
    <w:qFormat/>
    <w:pPr>
      <w:keepNext/>
      <w:keepLines/>
      <w:spacing w:before="240" w:line="240" w:lineRule="exact"/>
      <w:ind w:right="720"/>
      <w:outlineLvl w:val="4"/>
    </w:pPr>
  </w:style>
  <w:style w:type="paragraph" w:styleId="Heading6">
    <w:name w:val="heading 6"/>
    <w:basedOn w:val="Normal"/>
    <w:next w:val="BodyText"/>
    <w:qFormat/>
    <w:pPr>
      <w:keepNext/>
      <w:keepLines/>
      <w:spacing w:before="240" w:line="240" w:lineRule="exact"/>
      <w:ind w:right="720"/>
      <w:outlineLvl w:val="5"/>
    </w:pPr>
  </w:style>
  <w:style w:type="paragraph" w:styleId="Heading7">
    <w:name w:val="heading 7"/>
    <w:basedOn w:val="Normal"/>
    <w:next w:val="BodyText"/>
    <w:qFormat/>
    <w:pPr>
      <w:keepNext/>
      <w:keepLines/>
      <w:spacing w:before="240" w:line="240" w:lineRule="exact"/>
      <w:ind w:right="720"/>
      <w:outlineLvl w:val="6"/>
    </w:pPr>
  </w:style>
  <w:style w:type="paragraph" w:styleId="Heading8">
    <w:name w:val="heading 8"/>
    <w:basedOn w:val="Normal"/>
    <w:next w:val="BodyText"/>
    <w:qFormat/>
    <w:pPr>
      <w:keepNext/>
      <w:keepLines/>
      <w:spacing w:before="240" w:line="240" w:lineRule="exact"/>
      <w:ind w:right="720"/>
      <w:outlineLvl w:val="7"/>
    </w:pPr>
  </w:style>
  <w:style w:type="paragraph" w:styleId="Heading9">
    <w:name w:val="heading 9"/>
    <w:basedOn w:val="Normal"/>
    <w:next w:val="BodyText"/>
    <w:qFormat/>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Footer">
    <w:name w:val="footer"/>
    <w:basedOn w:val="Normal"/>
    <w:link w:val="FooterChar"/>
    <w:uiPriority w:val="99"/>
    <w:pPr>
      <w:tabs>
        <w:tab w:val="center" w:pos="4680"/>
        <w:tab w:val="right" w:pos="10800"/>
      </w:tabs>
    </w:pPr>
  </w:style>
  <w:style w:type="paragraph" w:customStyle="1" w:styleId="Centered">
    <w:name w:val="Centered"/>
    <w:basedOn w:val="Normal"/>
    <w:next w:val="BodyText"/>
    <w:pPr>
      <w:keepNext/>
      <w:spacing w:after="240"/>
      <w:jc w:val="center"/>
    </w:pPr>
    <w:rPr>
      <w:b/>
      <w:smallCaps/>
    </w:r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sz w:val="22"/>
    </w:rPr>
  </w:style>
  <w:style w:type="paragraph" w:styleId="Title">
    <w:name w:val="Title"/>
    <w:basedOn w:val="Normal"/>
    <w:qFormat/>
    <w:pPr>
      <w:spacing w:after="480"/>
      <w:jc w:val="center"/>
      <w:outlineLvl w:val="0"/>
    </w:pPr>
    <w:rPr>
      <w:b/>
      <w:caps/>
      <w:sz w:val="28"/>
    </w:rPr>
  </w:style>
  <w:style w:type="paragraph" w:customStyle="1" w:styleId="Instruction">
    <w:name w:val="Instruction"/>
    <w:basedOn w:val="Normal"/>
    <w:pPr>
      <w:spacing w:after="240"/>
    </w:pPr>
    <w:rPr>
      <w:b/>
      <w:smallCaps/>
    </w:rPr>
  </w:style>
  <w:style w:type="paragraph" w:styleId="Header">
    <w:name w:val="header"/>
    <w:basedOn w:val="Normal"/>
    <w:pPr>
      <w:tabs>
        <w:tab w:val="center" w:pos="4320"/>
        <w:tab w:val="right" w:pos="8640"/>
      </w:tabs>
    </w:pPr>
  </w:style>
  <w:style w:type="paragraph" w:customStyle="1" w:styleId="TabbedL1">
    <w:name w:val="Tabbed_L1"/>
    <w:basedOn w:val="Normal"/>
    <w:next w:val="BodyText"/>
    <w:pPr>
      <w:numPr>
        <w:numId w:val="2"/>
      </w:numPr>
      <w:tabs>
        <w:tab w:val="clear" w:pos="1440"/>
      </w:tabs>
      <w:spacing w:after="240"/>
      <w:outlineLvl w:val="0"/>
    </w:pPr>
  </w:style>
  <w:style w:type="character" w:customStyle="1" w:styleId="FooterChar">
    <w:name w:val="Footer Char"/>
    <w:basedOn w:val="DefaultParagraphFont"/>
    <w:link w:val="Footer"/>
    <w:uiPriority w:val="99"/>
    <w:rsid w:val="0036739A"/>
    <w:rPr>
      <w:sz w:val="24"/>
    </w:rPr>
  </w:style>
  <w:style w:type="paragraph" w:customStyle="1" w:styleId="NumContHalf">
    <w:name w:val="NumContHalf"/>
    <w:basedOn w:val="BodyText"/>
    <w:rsid w:val="00590D08"/>
    <w:rPr>
      <w:sz w:val="22"/>
    </w:rPr>
  </w:style>
  <w:style w:type="paragraph" w:customStyle="1" w:styleId="SignatureLine">
    <w:name w:val="Signature Line"/>
    <w:basedOn w:val="Normal"/>
    <w:rsid w:val="00590D08"/>
    <w:pPr>
      <w:tabs>
        <w:tab w:val="left" w:pos="5472"/>
        <w:tab w:val="left" w:pos="9648"/>
      </w:tabs>
      <w:spacing w:before="240"/>
      <w:ind w:left="5040"/>
      <w:jc w:val="left"/>
    </w:pPr>
    <w:rPr>
      <w:rFonts w:eastAsia="MS Minch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customXml" Target="../customXml/item7.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Public\Documents\MacPac\Templates\Business.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Relationships xmlns="http://schemas.openxmlformats.org/package/2006/relationships"><Relationship Id="rId1" Type="http://schemas.openxmlformats.org/officeDocument/2006/relationships/customXmlProps" Target="itemProps6.xml" /></Relationships>
</file>

<file path=customXml/_rels/item7.xml.rels><?xml version="1.0" encoding="utf-8" standalone="yes"?><Relationships xmlns="http://schemas.openxmlformats.org/package/2006/relationships"><Relationship Id="rId1" Type="http://schemas.openxmlformats.org/officeDocument/2006/relationships/customXmlProps" Target="itemProps7.xml" /></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9.13.39195.0" MinimumVersion="7.2.0.0"/>
</file>

<file path=customXml/item3.xml><?xml version="1.0" encoding="utf-8"?>
<p:properties xmlns:p="http://schemas.microsoft.com/office/2006/metadata/properties" xmlns:xsi="http://www.w3.org/2001/XMLSchema-instance" xmlns:pc="http://schemas.microsoft.com/office/infopath/2007/PartnerControls">
  <documentManagement>
    <AssignedTo xmlns="http://schemas.microsoft.com/sharepoint/v3">
      <UserInfo>
        <DisplayName/>
        <AccountId xsi:nil="true"/>
        <AccountType/>
      </UserInfo>
    </AssignedTo>
    <TaskStatus xmlns="http://schemas.microsoft.com/sharepoint/v3/fields">In Production</TaskStatus>
    <Package xmlns="ebaa18be-00df-4443-a2c3-3b0380abba8a">GO-Incorporation Package</Package>
    <Other_x0020_Masters xmlns="ebaa18be-00df-4443-a2c3-3b0380abba8a">
      <Value>None</Value>
    </Other_x0020_Masters>
    <Related_x0020_Templates xmlns="ebaa18be-00df-4443-a2c3-3b0380abba8a"/>
    <NameCopy xmlns="ebaa18be-00df-4443-a2c3-3b0380abba8a">Technology Assignment Agreement (GO) (GO-Incorporation Package)</NameCopy>
    <FieldName_A7F8E4D1_F9DA_4C96_BEA2_2B9B5C80DB7C_ xmlns="a5c0e432-7d4e-4824-b148-17f4f3323d1b" xsi:nil="true"/>
    <Practice_x0020_Group xmlns="ebaa18be-00df-4443-a2c3-3b0380abba8a">ECVC</Practice_x0020_Group>
    <Template_x0020_Reference xmlns="ebaa18be-00df-4443-a2c3-3b0380abba8a">GOTAA</Template_x0020_Reference>
    <Profile xmlns="ebaa18be-00df-4443-a2c3-3b0380abba8a">
      <Value>None</Value>
    </Profile>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B647362456142A4885B21FAB25B4ABD4" ma:contentTypeVersion="28" ma:contentTypeDescription="Create a new document." ma:contentTypeScope="" ma:versionID="1c5c724b0fb8d7825a5df30d3570b6a4">
  <xsd:schema xmlns:xsd="http://www.w3.org/2001/XMLSchema" xmlns:xs="http://www.w3.org/2001/XMLSchema" xmlns:p="http://schemas.microsoft.com/office/2006/metadata/properties" xmlns:ns1="http://schemas.microsoft.com/sharepoint/v3" xmlns:ns2="ebaa18be-00df-4443-a2c3-3b0380abba8a" xmlns:ns3="http://schemas.microsoft.com/sharepoint/v3/fields" xmlns:ns4="9ac20edd-4bf6-4c77-9ac8-1adb5ec15c8d" xmlns:ns5="a5c0e432-7d4e-4824-b148-17f4f3323d1b" targetNamespace="http://schemas.microsoft.com/office/2006/metadata/properties" ma:root="true" ma:fieldsID="1d7939433858ecdbb2bf2688f8dfd6bd" ns1:_="" ns2:_="" ns3:_="" ns4:_="" ns5:_="">
    <xsd:import namespace="http://schemas.microsoft.com/sharepoint/v3"/>
    <xsd:import namespace="ebaa18be-00df-4443-a2c3-3b0380abba8a"/>
    <xsd:import namespace="http://schemas.microsoft.com/sharepoint/v3/fields"/>
    <xsd:import namespace="9ac20edd-4bf6-4c77-9ac8-1adb5ec15c8d"/>
    <xsd:import namespace="a5c0e432-7d4e-4824-b148-17f4f3323d1b"/>
    <xsd:element name="properties">
      <xsd:complexType>
        <xsd:sequence>
          <xsd:element name="documentManagement">
            <xsd:complexType>
              <xsd:all>
                <xsd:element ref="ns2:Package" minOccurs="0"/>
                <xsd:element ref="ns1:AssignedTo" minOccurs="0"/>
                <xsd:element ref="ns3:TaskStatus" minOccurs="0"/>
                <xsd:element ref="ns2:Other_x0020_Masters" minOccurs="0"/>
                <xsd:element ref="ns4:_dlc_DocId" minOccurs="0"/>
                <xsd:element ref="ns4:_dlc_DocIdUrl" minOccurs="0"/>
                <xsd:element ref="ns4:_dlc_DocIdPersistId" minOccurs="0"/>
                <xsd:element ref="ns2:NameCopy" minOccurs="0"/>
                <xsd:element ref="ns2:Related_x0020_Templates" minOccurs="0"/>
                <xsd:element ref="ns5:FieldName_A7F8E4D1_F9DA_4C96_BEA2_2B9B5C80DB7C_" minOccurs="0"/>
                <xsd:element ref="ns2:Practice_x0020_Group" minOccurs="0"/>
                <xsd:element ref="ns2:Template_x0020_Reference" minOccurs="0"/>
                <xsd:element ref="ns2:Pro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3" nillable="true" ma:displayName="Assigned To" ma:list="UserInfo"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aa18be-00df-4443-a2c3-3b0380abba8a" elementFormDefault="qualified">
    <xsd:import namespace="http://schemas.microsoft.com/office/2006/documentManagement/types"/>
    <xsd:import namespace="http://schemas.microsoft.com/office/infopath/2007/PartnerControls"/>
    <xsd:element name="Package" ma:index="2" nillable="true" ma:displayName="Package" ma:format="Dropdown" ma:internalName="Package">
      <xsd:simpleType>
        <xsd:restriction base="dms:Choice">
          <xsd:enumeration value="Accredited Investor Questionnaire"/>
          <xsd:enumeration value="Audit Letters (Short Form)"/>
          <xsd:enumeration value="Audit Letters (Year End)"/>
          <xsd:enumeration value="Bad Actor"/>
          <xsd:enumeration value="BE-13"/>
          <xsd:enumeration value="BIC Waiver"/>
          <xsd:enumeration value="Board Resolutions"/>
          <xsd:enumeration value="CCPA Data Inventory"/>
          <xsd:enumeration value="C/D/P Data Inventory Maps"/>
          <xsd:enumeration value="Convertible Note"/>
          <xsd:enumeration value="Convertible Note Offering Memorandum"/>
          <xsd:enumeration value="EmCo Formation"/>
          <xsd:enumeration value="EmCo Formation (Wholly Owned Subsidiary)"/>
          <xsd:enumeration value="EmCo Forms"/>
          <xsd:enumeration value="Equity Incentive Plan and Related Documents"/>
          <xsd:enumeration value="Estates LLC Formation"/>
          <xsd:enumeration value="Executive Officer Comp Tables"/>
          <xsd:enumeration value="Founder Promissory Note"/>
          <xsd:enumeration value="Fund Formation"/>
          <xsd:enumeration value="Fund Formation (DC)"/>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IS Dept"/>
          <xsd:enumeration value="Land Use Disclosure Affidavits"/>
          <xsd:enumeration value="Land Use List Generator"/>
          <xsd:enumeration value="Legal Opinion"/>
          <xsd:enumeration value="LLC Corp Conversion"/>
          <xsd:enumeration value="LLC Formation Package"/>
          <xsd:enumeration value="Non-Reliance Letter"/>
          <xsd:enumeration value="NVCA"/>
          <xsd:enumeration value="Privacy Policy"/>
          <xsd:enumeration value="PubCo Proxy Qaire (Cooley Docs)"/>
          <xsd:enumeration value="PubCo Proxy Qaire (Cooley Connect)"/>
          <xsd:enumeration value="Series Seed"/>
          <xsd:enumeration value="Singapore - Share Option Plan"/>
          <xsd:enumeration value="Stock Transfer Agreement"/>
          <xsd:enumeration value="TTG Clause Generator"/>
          <xsd:enumeration value="TTG Risk Factors"/>
          <xsd:enumeration value="UK Safe"/>
          <xsd:enumeration value="Waiver of Participation"/>
          <xsd:enumeration value="Waiver of ROFO"/>
          <xsd:enumeration value="Warrant"/>
          <xsd:enumeration value="YC Safe"/>
          <xsd:enumeration value="GO-UK Consulting Agreement"/>
        </xsd:restriction>
      </xsd:simpleType>
    </xsd:element>
    <xsd:element name="Other_x0020_Masters" ma:index="6" nillable="true" ma:displayName="Other Packages Where Used" ma:default="None" ma:description="For sub-templates that are used by multiple master templates" ma:internalName="Other_x0020_Masters">
      <xsd:complexType>
        <xsd:complexContent>
          <xsd:extension base="dms:MultiChoice">
            <xsd:sequence>
              <xsd:element name="Value" maxOccurs="unbounded" minOccurs="0" nillable="true">
                <xsd:simpleType>
                  <xsd:restriction base="dms:Choice">
                    <xsd:enumeration value="None"/>
                    <xsd:enumeration value="Is Master"/>
                    <xsd:enumeration value="Is Standalone"/>
                    <xsd:enumeration value="Audit Letters (Short Form)"/>
                    <xsd:enumeration value="Audit Letters (Year End)"/>
                    <xsd:enumeration value="Bad Actor"/>
                    <xsd:enumeration value="BIC Waiver"/>
                    <xsd:enumeration value="Convertible Note"/>
                    <xsd:enumeration value="Convertible Note Offering Memorandum"/>
                    <xsd:enumeration value="EmCo Formation"/>
                    <xsd:enumeration value="EmCo Formation (Wholly Owned Subsidiary)"/>
                    <xsd:enumeration value="EmCo Forms"/>
                    <xsd:enumeration value="Equity Incentive Plan and Related Documents"/>
                    <xsd:enumeration value="Founder Promissory Note"/>
                    <xsd:enumeration value="Fund Formation"/>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Legal Opinion"/>
                    <xsd:enumeration value="LLC Corp Conversion"/>
                    <xsd:enumeration value="LLC Formation Package"/>
                    <xsd:enumeration value="NVCA"/>
                    <xsd:enumeration value="PubCo Proxy Qaire (Cooley Docs)"/>
                    <xsd:enumeration value="PubCo Proxy Qaire (Cooley Connect)"/>
                    <xsd:enumeration value="Series Seed"/>
                    <xsd:enumeration value="Stock Transfer Agreement"/>
                    <xsd:enumeration value="TTG Clause Generator"/>
                    <xsd:enumeration value="TTG Risk Factors"/>
                    <xsd:enumeration value="UK Safe"/>
                    <xsd:enumeration value="Waiver of ROFO"/>
                    <xsd:enumeration value="Warrant"/>
                    <xsd:enumeration value="YC Safe"/>
                  </xsd:restriction>
                </xsd:simpleType>
              </xsd:element>
            </xsd:sequence>
          </xsd:extension>
        </xsd:complexContent>
      </xsd:complexType>
    </xsd:element>
    <xsd:element name="NameCopy" ma:index="17" nillable="true" ma:displayName="NameCopy" ma:internalName="NameCopy">
      <xsd:simpleType>
        <xsd:restriction base="dms:Text">
          <xsd:maxLength value="255"/>
        </xsd:restriction>
      </xsd:simpleType>
    </xsd:element>
    <xsd:element name="Related_x0020_Templates" ma:index="18" nillable="true" ma:displayName="Related Templates" ma:list="{ebaa18be-00df-4443-a2c3-3b0380abba8a}" ma:internalName="Related_x0020_Templates" ma:readOnly="false" ma:showField="NameCopy">
      <xsd:complexType>
        <xsd:complexContent>
          <xsd:extension base="dms:MultiChoiceLookup">
            <xsd:sequence>
              <xsd:element name="Value" type="dms:Lookup" maxOccurs="unbounded" minOccurs="0" nillable="true"/>
            </xsd:sequence>
          </xsd:extension>
        </xsd:complexContent>
      </xsd:complexType>
    </xsd:element>
    <xsd:element name="Practice_x0020_Group" ma:index="20" nillable="true" ma:displayName="Practice Group" ma:format="Dropdown" ma:internalName="Practice_x0020_Group">
      <xsd:simpleType>
        <xsd:restriction base="dms:Choice">
          <xsd:enumeration value="Cyber Data Privacy Advisory"/>
          <xsd:enumeration value="Capital Markets"/>
          <xsd:enumeration value="CFIUS/Trade Controls"/>
          <xsd:enumeration value="Debt Finance"/>
          <xsd:enumeration value="ECVC"/>
          <xsd:enumeration value="ECVC (UK)"/>
          <xsd:enumeration value="Employment/Labor"/>
          <xsd:enumeration value="Fund Formation"/>
          <xsd:enumeration value="General Corporate"/>
          <xsd:enumeration value="Land Use"/>
          <xsd:enumeration value="Life Sciences Partnering"/>
          <xsd:enumeration value="Litigation"/>
          <xsd:enumeration value="Non-practice - BIC"/>
          <xsd:enumeration value="Non-practice - IS Department"/>
          <xsd:enumeration value="Non-practice - Other"/>
          <xsd:enumeration value="Public Companies"/>
          <xsd:enumeration value="Technology Transactions"/>
        </xsd:restriction>
      </xsd:simpleType>
    </xsd:element>
    <xsd:element name="Template_x0020_Reference" ma:index="21" nillable="true" ma:displayName="Template Reference" ma:internalName="Template_x0020_Reference">
      <xsd:simpleType>
        <xsd:restriction base="dms:Text">
          <xsd:maxLength value="255"/>
        </xsd:restriction>
      </xsd:simpleType>
    </xsd:element>
    <xsd:element name="Profile" ma:index="22"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xDOProxy"/>
                    <xsd:enumeration value="ECVC Non Reliance Letter Profile"/>
                    <xsd:enumeration value="Fund Formation Package"/>
                    <xsd:enumeration value="IPO Questionnaire Profile"/>
                    <xsd:enumeration value="Land Use Affidavits"/>
                    <xsd:enumeration value="NVCA Financing Package"/>
                    <xsd:enumeration value="Privacy Policy"/>
                    <xsd:enumeration value="Proxy Questionnaire Profile"/>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Status" ma:index="4" nillable="true" ma:displayName="Status" ma:default="In Production" ma:format="Dropdown" ma:internalName="TaskStatus">
      <xsd:simpleType>
        <xsd:restriction base="dms:Choice">
          <xsd:enumeration value="Inactive - Not In Use"/>
          <xsd:enumeration value="In Production"/>
          <xsd:enumeration value="In Progress"/>
          <xsd:enumeration value="Waiting on someone else"/>
          <xsd:enumeration value="Testing"/>
          <xsd:enumeration value="Delete"/>
        </xsd:restriction>
      </xsd:simpleType>
    </xsd:element>
  </xsd:schema>
  <xsd:schema xmlns:xsd="http://www.w3.org/2001/XMLSchema" xmlns:xs="http://www.w3.org/2001/XMLSchema" xmlns:dms="http://schemas.microsoft.com/office/2006/documentManagement/types" xmlns:pc="http://schemas.microsoft.com/office/infopath/2007/PartnerControls" targetNamespace="9ac20edd-4bf6-4c77-9ac8-1adb5ec15c8d"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5c0e432-7d4e-4824-b148-17f4f3323d1b" elementFormDefault="qualified">
    <xsd:import namespace="http://schemas.microsoft.com/office/2006/documentManagement/types"/>
    <xsd:import namespace="http://schemas.microsoft.com/office/infopath/2007/PartnerControls"/>
    <xsd:element name="FieldName_A7F8E4D1_F9DA_4C96_BEA2_2B9B5C80DB7C_" ma:index="19" nillable="true" ma:displayName="Check-in Comments" ma:description="" ma:internalName="FieldName_A7F8E4D1_F9DA_4C96_BEA2_2B9B5C80DB7C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ma:index="5"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F7EB0-6FD5-4ED6-A569-59B3642328D2}">
  <ds:schemaRefs>
    <ds:schemaRef ds:uri="http://schemas.business-integrity.com/dealbuilder/2006/answers"/>
  </ds:schemaRefs>
</ds:datastoreItem>
</file>

<file path=customXml/itemProps2.xml><?xml version="1.0" encoding="utf-8"?>
<ds:datastoreItem xmlns:ds="http://schemas.openxmlformats.org/officeDocument/2006/customXml" ds:itemID="{E0E4A971-FF01-40B5-8F5C-82E5E042A90E}">
  <ds:schemaRefs>
    <ds:schemaRef ds:uri="http://schemas.business-integrity.com/dealbuilder/2006/dictionary"/>
  </ds:schemaRefs>
</ds:datastoreItem>
</file>

<file path=customXml/itemProps3.xml><?xml version="1.0" encoding="utf-8"?>
<ds:datastoreItem xmlns:ds="http://schemas.openxmlformats.org/officeDocument/2006/customXml" ds:itemID="{DA55D9BD-17F8-43F4-8963-6A7082D3C504}">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ebaa18be-00df-4443-a2c3-3b0380abba8a"/>
    <ds:schemaRef ds:uri="a5c0e432-7d4e-4824-b148-17f4f3323d1b"/>
  </ds:schemaRefs>
</ds:datastoreItem>
</file>

<file path=customXml/itemProps4.xml><?xml version="1.0" encoding="utf-8"?>
<ds:datastoreItem xmlns:ds="http://schemas.openxmlformats.org/officeDocument/2006/customXml" ds:itemID="{CA04A435-1AAE-4F3F-813C-870C5F8F5A72}">
  <ds:schemaRefs>
    <ds:schemaRef ds:uri="http://schemas.microsoft.com/sharepoint/events"/>
  </ds:schemaRefs>
</ds:datastoreItem>
</file>

<file path=customXml/itemProps5.xml><?xml version="1.0" encoding="utf-8"?>
<ds:datastoreItem xmlns:ds="http://schemas.openxmlformats.org/officeDocument/2006/customXml" ds:itemID="{E8357758-C911-48F4-BDA6-D66054861BF4}">
  <ds:schemaRefs/>
</ds:datastoreItem>
</file>

<file path=customXml/itemProps6.xml><?xml version="1.0" encoding="utf-8"?>
<ds:datastoreItem xmlns:ds="http://schemas.openxmlformats.org/officeDocument/2006/customXml" ds:itemID="{4A3697FA-1B43-4F0B-A98D-085DC7927658}">
  <ds:schemaRefs>
    <ds:schemaRef ds:uri="http://schemas.microsoft.com/sharepoint/v3/contenttype/forms"/>
  </ds:schemaRefs>
</ds:datastoreItem>
</file>

<file path=customXml/itemProps7.xml><?xml version="1.0" encoding="utf-8"?>
<ds:datastoreItem xmlns:ds="http://schemas.openxmlformats.org/officeDocument/2006/customXml" ds:itemID="{A954D43F-9394-418B-8AFF-4D8123DD6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TBD - Assignment Agreement - TBD - prepared on Cooley GO</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AAAAAAAEgrw=</vt:lpwstr>
  </property>
  <property fmtid="{D5CDD505-2E9C-101B-9397-08002B2CF9AE}" pid="4" name="db_document_id">
    <vt:lpwstr>62683</vt:lpwstr>
  </property>
  <property fmtid="{D5CDD505-2E9C-101B-9397-08002B2CF9AE}" pid="5" name="WorkflowChangePath">
    <vt:lpwstr>005b1589-6cc9-4a02-8d9b-6e74690f1501,4;7422a5cb-80e5-48eb-bfba-15e512369736,6;96b596fc-a720-47e6-807b-6f1337f7b008,8;ab5b28b9-08e8-4d35-a858-f2d41b77adb8,10;ab5b28b9-08e8-4d35-a858-f2d41b77adb8,13;</vt:lpwstr>
  </property>
</Properties>
</file>